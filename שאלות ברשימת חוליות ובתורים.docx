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3C9B" w14:textId="43CEC003" w:rsidR="00F8692F" w:rsidRDefault="001523BD" w:rsidP="00F8692F">
      <w:pPr>
        <w:rPr>
          <w:rtl/>
        </w:rPr>
      </w:pPr>
      <w:r w:rsidRPr="00F8692F">
        <w:drawing>
          <wp:anchor distT="0" distB="0" distL="114300" distR="114300" simplePos="0" relativeHeight="251662336" behindDoc="0" locked="0" layoutInCell="1" allowOverlap="1" wp14:anchorId="553B0AA3" wp14:editId="4D0D0943">
            <wp:simplePos x="0" y="0"/>
            <wp:positionH relativeFrom="column">
              <wp:posOffset>31115</wp:posOffset>
            </wp:positionH>
            <wp:positionV relativeFrom="paragraph">
              <wp:posOffset>3810</wp:posOffset>
            </wp:positionV>
            <wp:extent cx="5393690" cy="5258170"/>
            <wp:effectExtent l="0" t="0" r="0" b="0"/>
            <wp:wrapNone/>
            <wp:docPr id="12" name="Picture 11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920CD2F-F4E4-DEDD-17F9-51BD6CA4A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E920CD2F-F4E4-DEDD-17F9-51BD6CA4AD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525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8A32D" w14:textId="2402A75C" w:rsidR="00F8692F" w:rsidRDefault="00F8692F">
      <w:pPr>
        <w:rPr>
          <w:rtl/>
        </w:rPr>
      </w:pPr>
    </w:p>
    <w:p w14:paraId="5749B683" w14:textId="650F1527" w:rsidR="00F8692F" w:rsidRDefault="00F8692F">
      <w:pPr>
        <w:rPr>
          <w:rtl/>
        </w:rPr>
      </w:pPr>
    </w:p>
    <w:p w14:paraId="0932C290" w14:textId="7E1030A8" w:rsidR="00F8692F" w:rsidRDefault="00F8692F">
      <w:pPr>
        <w:rPr>
          <w:rtl/>
        </w:rPr>
      </w:pPr>
    </w:p>
    <w:p w14:paraId="75E3CB9F" w14:textId="77777777" w:rsidR="00F8692F" w:rsidRDefault="00F8692F">
      <w:pPr>
        <w:rPr>
          <w:rtl/>
        </w:rPr>
      </w:pPr>
    </w:p>
    <w:p w14:paraId="1F396F84" w14:textId="6DA8FFBD" w:rsidR="00F8692F" w:rsidRDefault="001523BD">
      <w:pPr>
        <w:keepLines w:val="0"/>
        <w:bidi w:val="0"/>
        <w:spacing w:line="240" w:lineRule="auto"/>
        <w:jc w:val="left"/>
        <w:rPr>
          <w:rtl/>
        </w:rPr>
      </w:pPr>
      <w:r w:rsidRPr="00F8692F">
        <w:drawing>
          <wp:anchor distT="0" distB="0" distL="114300" distR="114300" simplePos="0" relativeHeight="251661312" behindDoc="0" locked="0" layoutInCell="1" allowOverlap="1" wp14:anchorId="3D8CB0F5" wp14:editId="6217D135">
            <wp:simplePos x="0" y="0"/>
            <wp:positionH relativeFrom="column">
              <wp:posOffset>-415925</wp:posOffset>
            </wp:positionH>
            <wp:positionV relativeFrom="paragraph">
              <wp:posOffset>4246880</wp:posOffset>
            </wp:positionV>
            <wp:extent cx="6297295" cy="3525520"/>
            <wp:effectExtent l="0" t="0" r="8255" b="0"/>
            <wp:wrapNone/>
            <wp:docPr id="11" name="Content Placeholder 10">
              <a:extLst xmlns:a="http://schemas.openxmlformats.org/drawingml/2006/main">
                <a:ext uri="{FF2B5EF4-FFF2-40B4-BE49-F238E27FC236}">
                  <a16:creationId xmlns:a16="http://schemas.microsoft.com/office/drawing/2014/main" id="{C1C8A501-72C9-E3B2-B1BD-46B1F4748AE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ent Placeholder 10">
                      <a:extLst>
                        <a:ext uri="{FF2B5EF4-FFF2-40B4-BE49-F238E27FC236}">
                          <a16:creationId xmlns:a16="http://schemas.microsoft.com/office/drawing/2014/main" id="{C1C8A501-72C9-E3B2-B1BD-46B1F4748AE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92F">
        <w:rPr>
          <w:rtl/>
        </w:rPr>
        <w:br w:type="page"/>
      </w:r>
    </w:p>
    <w:p w14:paraId="7F3CDD08" w14:textId="4CF64E54" w:rsidR="00F8692F" w:rsidRDefault="00F8692F" w:rsidP="00F8692F"/>
    <w:tbl>
      <w:tblPr>
        <w:tblStyle w:val="af0"/>
        <w:bidiVisual/>
        <w:tblW w:w="9299" w:type="dxa"/>
        <w:tblLook w:val="0420" w:firstRow="1" w:lastRow="0" w:firstColumn="0" w:lastColumn="0" w:noHBand="0" w:noVBand="1"/>
      </w:tblPr>
      <w:tblGrid>
        <w:gridCol w:w="4480"/>
        <w:gridCol w:w="4819"/>
      </w:tblGrid>
      <w:tr w:rsidR="00A14167" w:rsidRPr="00A14167" w14:paraId="073B9691" w14:textId="77777777" w:rsidTr="00A14167">
        <w:trPr>
          <w:trHeight w:val="584"/>
        </w:trPr>
        <w:tc>
          <w:tcPr>
            <w:tcW w:w="4480" w:type="dxa"/>
            <w:hideMark/>
          </w:tcPr>
          <w:p w14:paraId="5C16C47E" w14:textId="77777777" w:rsidR="00222CA8" w:rsidRPr="00222CA8" w:rsidRDefault="00222CA8" w:rsidP="00222CA8">
            <w:pPr>
              <w:bidi w:val="0"/>
            </w:pPr>
            <w:r w:rsidRPr="00222CA8">
              <w:rPr>
                <w:b/>
                <w:bCs/>
                <w:rtl/>
              </w:rPr>
              <w:t>שם הפעולה</w:t>
            </w:r>
          </w:p>
        </w:tc>
        <w:tc>
          <w:tcPr>
            <w:tcW w:w="4819" w:type="dxa"/>
            <w:hideMark/>
          </w:tcPr>
          <w:p w14:paraId="707D0527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b/>
                <w:bCs/>
                <w:rtl/>
              </w:rPr>
              <w:t>תיאור</w:t>
            </w:r>
          </w:p>
        </w:tc>
      </w:tr>
      <w:tr w:rsidR="00A14167" w:rsidRPr="00A14167" w14:paraId="68241F8F" w14:textId="77777777" w:rsidTr="00A14167">
        <w:trPr>
          <w:trHeight w:val="584"/>
        </w:trPr>
        <w:tc>
          <w:tcPr>
            <w:tcW w:w="4480" w:type="dxa"/>
            <w:hideMark/>
          </w:tcPr>
          <w:p w14:paraId="140BF3A6" w14:textId="77777777" w:rsidR="00222CA8" w:rsidRPr="00222CA8" w:rsidRDefault="00222CA8" w:rsidP="00F8692F">
            <w:pPr>
              <w:bidi w:val="0"/>
              <w:rPr>
                <w:rtl/>
              </w:rPr>
            </w:pPr>
            <w:proofErr w:type="spellStart"/>
            <w:r w:rsidRPr="00222CA8">
              <w:t>CopyList</w:t>
            </w:r>
            <w:proofErr w:type="spellEnd"/>
            <w:r w:rsidRPr="00222CA8">
              <w:t xml:space="preserve"> (Node&lt;</w:t>
            </w:r>
            <w:r w:rsidRPr="00222CA8">
              <w:rPr>
                <w:lang w:val="en-IL"/>
              </w:rPr>
              <w:t>string</w:t>
            </w:r>
            <w:r w:rsidRPr="00222CA8">
              <w:t>&gt; head)</w:t>
            </w:r>
          </w:p>
        </w:tc>
        <w:tc>
          <w:tcPr>
            <w:tcW w:w="4819" w:type="dxa"/>
            <w:hideMark/>
          </w:tcPr>
          <w:p w14:paraId="298ED8E9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משכפלת את הרשימה ומחזירה מצביע לרשימה חדשה.</w:t>
            </w:r>
          </w:p>
        </w:tc>
      </w:tr>
      <w:tr w:rsidR="00A14167" w:rsidRPr="00A14167" w14:paraId="5F465BC1" w14:textId="77777777" w:rsidTr="00A14167">
        <w:trPr>
          <w:trHeight w:val="584"/>
        </w:trPr>
        <w:tc>
          <w:tcPr>
            <w:tcW w:w="4480" w:type="dxa"/>
            <w:hideMark/>
          </w:tcPr>
          <w:p w14:paraId="4CDBA4A3" w14:textId="77777777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Reverse (Node&lt;</w:t>
            </w:r>
            <w:r w:rsidRPr="00222CA8">
              <w:rPr>
                <w:lang w:val="en-IL"/>
              </w:rPr>
              <w:t>double</w:t>
            </w:r>
            <w:r w:rsidRPr="00222CA8">
              <w:t>&gt; head)</w:t>
            </w:r>
          </w:p>
        </w:tc>
        <w:tc>
          <w:tcPr>
            <w:tcW w:w="4819" w:type="dxa"/>
            <w:hideMark/>
          </w:tcPr>
          <w:p w14:paraId="2147EC70" w14:textId="789528FE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מחזירה מצביע לרשימה חדשה בסדר הפוך (</w:t>
            </w:r>
            <w:proofErr w:type="spellStart"/>
            <w:r w:rsidRPr="00222CA8">
              <w:rPr>
                <w:rtl/>
              </w:rPr>
              <w:t>החוליה</w:t>
            </w:r>
            <w:proofErr w:type="spellEnd"/>
            <w:r w:rsidRPr="00222CA8">
              <w:rPr>
                <w:rtl/>
              </w:rPr>
              <w:t xml:space="preserve"> האחרונה היא הראשונה)</w:t>
            </w:r>
          </w:p>
        </w:tc>
      </w:tr>
      <w:tr w:rsidR="00A14167" w:rsidRPr="00A14167" w14:paraId="6FA3F4BB" w14:textId="77777777" w:rsidTr="00A14167">
        <w:trPr>
          <w:trHeight w:val="584"/>
        </w:trPr>
        <w:tc>
          <w:tcPr>
            <w:tcW w:w="4480" w:type="dxa"/>
            <w:hideMark/>
          </w:tcPr>
          <w:p w14:paraId="293AD780" w14:textId="759C9353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Index (Node&lt;</w:t>
            </w:r>
            <w:r w:rsidRPr="00222CA8">
              <w:rPr>
                <w:lang w:val="en-IL"/>
              </w:rPr>
              <w:t>int</w:t>
            </w:r>
            <w:r w:rsidRPr="00222CA8">
              <w:t xml:space="preserve">&gt; head, </w:t>
            </w:r>
            <w:r w:rsidRPr="00222CA8">
              <w:rPr>
                <w:lang w:val="en-IL"/>
              </w:rPr>
              <w:t>int</w:t>
            </w:r>
            <w:r w:rsidRPr="00222CA8">
              <w:t xml:space="preserve"> value)</w:t>
            </w:r>
          </w:p>
        </w:tc>
        <w:tc>
          <w:tcPr>
            <w:tcW w:w="4819" w:type="dxa"/>
            <w:hideMark/>
          </w:tcPr>
          <w:p w14:paraId="516A21EA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מחפשת את האיבר הראשון עם הערך שהתקבל ומחזירה את המיקום שלו ברשימה</w:t>
            </w:r>
            <w:r w:rsidRPr="00222CA8">
              <w:t>.</w:t>
            </w:r>
          </w:p>
        </w:tc>
      </w:tr>
      <w:tr w:rsidR="00A14167" w:rsidRPr="00A14167" w14:paraId="0CA8ED89" w14:textId="77777777" w:rsidTr="00A14167">
        <w:trPr>
          <w:trHeight w:val="584"/>
        </w:trPr>
        <w:tc>
          <w:tcPr>
            <w:tcW w:w="4480" w:type="dxa"/>
            <w:hideMark/>
          </w:tcPr>
          <w:p w14:paraId="7FF0AB42" w14:textId="77777777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Find (Node&lt;</w:t>
            </w:r>
            <w:r w:rsidRPr="00222CA8">
              <w:rPr>
                <w:lang w:val="en-IL"/>
              </w:rPr>
              <w:t>string</w:t>
            </w:r>
            <w:r w:rsidRPr="00222CA8">
              <w:t xml:space="preserve">&gt; head, </w:t>
            </w:r>
            <w:r w:rsidRPr="00222CA8">
              <w:rPr>
                <w:lang w:val="en-IL"/>
              </w:rPr>
              <w:t>string</w:t>
            </w:r>
            <w:r w:rsidRPr="00222CA8">
              <w:t xml:space="preserve"> value)</w:t>
            </w:r>
          </w:p>
        </w:tc>
        <w:tc>
          <w:tcPr>
            <w:tcW w:w="4819" w:type="dxa"/>
            <w:hideMark/>
          </w:tcPr>
          <w:p w14:paraId="4EE6F099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>הפעולה מחפשת את האיבר הראשון עם הערך שהתקבל ומחזירה את האיבר (מצביע לאיבר).</w:t>
            </w:r>
          </w:p>
        </w:tc>
      </w:tr>
      <w:tr w:rsidR="00A14167" w:rsidRPr="00A14167" w14:paraId="617115F1" w14:textId="77777777" w:rsidTr="00A14167">
        <w:trPr>
          <w:trHeight w:val="584"/>
        </w:trPr>
        <w:tc>
          <w:tcPr>
            <w:tcW w:w="4480" w:type="dxa"/>
            <w:hideMark/>
          </w:tcPr>
          <w:p w14:paraId="47AD4CFA" w14:textId="77777777" w:rsidR="00222CA8" w:rsidRPr="00222CA8" w:rsidRDefault="00222CA8" w:rsidP="00F8692F">
            <w:pPr>
              <w:bidi w:val="0"/>
              <w:rPr>
                <w:rtl/>
              </w:rPr>
            </w:pPr>
            <w:r w:rsidRPr="00222CA8">
              <w:t>Slice (Node&lt;</w:t>
            </w:r>
            <w:r w:rsidRPr="00222CA8">
              <w:rPr>
                <w:lang w:val="en-IL"/>
              </w:rPr>
              <w:t>char</w:t>
            </w:r>
            <w:r w:rsidRPr="00222CA8">
              <w:t>&gt; head, int start, int end)</w:t>
            </w:r>
          </w:p>
        </w:tc>
        <w:tc>
          <w:tcPr>
            <w:tcW w:w="4819" w:type="dxa"/>
            <w:hideMark/>
          </w:tcPr>
          <w:p w14:paraId="5E6EF31A" w14:textId="77777777" w:rsidR="00222CA8" w:rsidRPr="00222CA8" w:rsidRDefault="00222CA8" w:rsidP="00222CA8">
            <w:pPr>
              <w:rPr>
                <w:rtl/>
              </w:rPr>
            </w:pPr>
            <w:r w:rsidRPr="00222CA8">
              <w:rPr>
                <w:rtl/>
              </w:rPr>
              <w:t xml:space="preserve">הפעולה מחזירה תת רשימה של הרשימה שהתקבלה מן האיבר </w:t>
            </w:r>
            <w:r w:rsidRPr="00222CA8">
              <w:t>start</w:t>
            </w:r>
            <w:r w:rsidRPr="00222CA8">
              <w:rPr>
                <w:rtl/>
              </w:rPr>
              <w:t xml:space="preserve"> ועד לאיבר </w:t>
            </w:r>
            <w:r w:rsidRPr="00222CA8">
              <w:t>end</w:t>
            </w:r>
            <w:r w:rsidRPr="00222CA8">
              <w:rPr>
                <w:rtl/>
              </w:rPr>
              <w:t>. (אין צורך לבדוק תקינות האינדקסים).</w:t>
            </w:r>
          </w:p>
        </w:tc>
      </w:tr>
      <w:tr w:rsidR="009144B9" w:rsidRPr="00A14167" w14:paraId="55C3DD67" w14:textId="77777777" w:rsidTr="00A14167">
        <w:trPr>
          <w:trHeight w:val="584"/>
        </w:trPr>
        <w:tc>
          <w:tcPr>
            <w:tcW w:w="4480" w:type="dxa"/>
            <w:hideMark/>
          </w:tcPr>
          <w:p w14:paraId="17E0E1F6" w14:textId="77777777" w:rsidR="009144B9" w:rsidRDefault="009144B9" w:rsidP="009144B9">
            <w:pPr>
              <w:bidi w:val="0"/>
            </w:pPr>
            <w:r w:rsidRPr="00222CA8">
              <w:t>Equal</w:t>
            </w:r>
            <w:r>
              <w:t>1</w:t>
            </w:r>
            <w:r w:rsidRPr="00222CA8">
              <w:t>(Node&lt;</w:t>
            </w:r>
            <w:r w:rsidRPr="00222CA8">
              <w:rPr>
                <w:lang w:val="en-IL"/>
              </w:rPr>
              <w:t>int</w:t>
            </w:r>
            <w:r w:rsidRPr="00222CA8">
              <w:t>&gt; L1, Node&lt;</w:t>
            </w:r>
            <w:r w:rsidRPr="00222CA8">
              <w:rPr>
                <w:lang w:val="en-IL"/>
              </w:rPr>
              <w:t>int</w:t>
            </w:r>
            <w:r w:rsidRPr="00222CA8">
              <w:t>&gt; L2)</w:t>
            </w:r>
          </w:p>
          <w:p w14:paraId="7C86E5C6" w14:textId="77777777" w:rsidR="009144B9" w:rsidRDefault="009144B9" w:rsidP="009144B9">
            <w:pPr>
              <w:bidi w:val="0"/>
            </w:pPr>
          </w:p>
          <w:p w14:paraId="0834A62B" w14:textId="77777777" w:rsidR="009144B9" w:rsidRDefault="009144B9" w:rsidP="009144B9">
            <w:pPr>
              <w:bidi w:val="0"/>
            </w:pPr>
          </w:p>
          <w:p w14:paraId="4A63B529" w14:textId="66D78381" w:rsidR="009144B9" w:rsidRPr="00222CA8" w:rsidRDefault="009144B9" w:rsidP="009144B9">
            <w:pPr>
              <w:bidi w:val="0"/>
              <w:rPr>
                <w:rtl/>
              </w:rPr>
            </w:pPr>
            <w:r w:rsidRPr="00222CA8">
              <w:t>Equal</w:t>
            </w:r>
            <w:r>
              <w:t>1</w:t>
            </w:r>
            <w:r w:rsidRPr="00222CA8">
              <w:t>(Node&lt;</w:t>
            </w:r>
            <w:r w:rsidRPr="00222CA8">
              <w:rPr>
                <w:lang w:val="en-IL"/>
              </w:rPr>
              <w:t>int</w:t>
            </w:r>
            <w:r w:rsidRPr="00222CA8">
              <w:t>&gt; L1, Node&lt;</w:t>
            </w:r>
            <w:r w:rsidRPr="00222CA8">
              <w:rPr>
                <w:lang w:val="en-IL"/>
              </w:rPr>
              <w:t>int</w:t>
            </w:r>
            <w:r w:rsidRPr="00222CA8">
              <w:t>&gt; L2)</w:t>
            </w:r>
          </w:p>
        </w:tc>
        <w:tc>
          <w:tcPr>
            <w:tcW w:w="4819" w:type="dxa"/>
            <w:hideMark/>
          </w:tcPr>
          <w:p w14:paraId="51956FE1" w14:textId="24AF8821" w:rsidR="009144B9" w:rsidRDefault="009144B9" w:rsidP="009144B9">
            <w:pPr>
              <w:pStyle w:val="af1"/>
              <w:numPr>
                <w:ilvl w:val="0"/>
                <w:numId w:val="12"/>
              </w:numPr>
            </w:pPr>
            <w:r w:rsidRPr="00222CA8">
              <w:rPr>
                <w:rtl/>
              </w:rPr>
              <w:t>הפעולה מקבלת שתי רשימות ובודקת אם הערכים שלהם זהים</w:t>
            </w:r>
            <w:r>
              <w:rPr>
                <w:rFonts w:hint="cs"/>
                <w:rtl/>
              </w:rPr>
              <w:t xml:space="preserve"> </w:t>
            </w:r>
            <w:r w:rsidRPr="009144B9">
              <w:rPr>
                <w:rFonts w:hint="cs"/>
                <w:b/>
                <w:bCs/>
                <w:rtl/>
              </w:rPr>
              <w:t>ומסודרים באותו סדר</w:t>
            </w:r>
            <w:r w:rsidRPr="00222CA8">
              <w:rPr>
                <w:rtl/>
              </w:rPr>
              <w:t>. אם כן, מחזירה אמת. אחרת שקר.</w:t>
            </w:r>
          </w:p>
          <w:p w14:paraId="6E29D456" w14:textId="5DBB01C8" w:rsidR="009144B9" w:rsidRPr="00222CA8" w:rsidRDefault="009144B9" w:rsidP="009144B9">
            <w:pPr>
              <w:pStyle w:val="af1"/>
              <w:numPr>
                <w:ilvl w:val="0"/>
                <w:numId w:val="12"/>
              </w:numPr>
              <w:rPr>
                <w:rtl/>
              </w:rPr>
            </w:pPr>
            <w:r w:rsidRPr="00222CA8">
              <w:rPr>
                <w:rtl/>
              </w:rPr>
              <w:t>הפעולה מקבלת שתי רשימות ובודקת אם הערכים שלהם זהים</w:t>
            </w:r>
            <w:r>
              <w:rPr>
                <w:rFonts w:hint="cs"/>
                <w:rtl/>
              </w:rPr>
              <w:t xml:space="preserve"> </w:t>
            </w:r>
            <w:r w:rsidRPr="009144B9">
              <w:rPr>
                <w:rFonts w:hint="cs"/>
                <w:b/>
                <w:bCs/>
                <w:rtl/>
              </w:rPr>
              <w:t>ו</w:t>
            </w:r>
            <w:r>
              <w:rPr>
                <w:rFonts w:hint="cs"/>
                <w:b/>
                <w:bCs/>
                <w:rtl/>
              </w:rPr>
              <w:t xml:space="preserve">לא דווקא מסודרים </w:t>
            </w:r>
            <w:r w:rsidRPr="009144B9">
              <w:rPr>
                <w:rFonts w:hint="cs"/>
                <w:b/>
                <w:bCs/>
                <w:rtl/>
              </w:rPr>
              <w:t>באותו סדר</w:t>
            </w:r>
            <w:r w:rsidRPr="00222CA8">
              <w:rPr>
                <w:rtl/>
              </w:rPr>
              <w:t>. אם כן, מחזירה אמת. אחרת שקר.</w:t>
            </w:r>
          </w:p>
        </w:tc>
      </w:tr>
      <w:tr w:rsidR="009144B9" w:rsidRPr="00A14167" w14:paraId="5F1C3F8C" w14:textId="77777777" w:rsidTr="00A14167">
        <w:trPr>
          <w:trHeight w:val="584"/>
        </w:trPr>
        <w:tc>
          <w:tcPr>
            <w:tcW w:w="4480" w:type="dxa"/>
            <w:hideMark/>
          </w:tcPr>
          <w:p w14:paraId="5611A37D" w14:textId="77777777" w:rsidR="009144B9" w:rsidRPr="00222CA8" w:rsidRDefault="009144B9" w:rsidP="009144B9">
            <w:pPr>
              <w:bidi w:val="0"/>
              <w:rPr>
                <w:rtl/>
              </w:rPr>
            </w:pPr>
            <w:proofErr w:type="gramStart"/>
            <w:r w:rsidRPr="00222CA8">
              <w:t>Union(</w:t>
            </w:r>
            <w:proofErr w:type="gramEnd"/>
            <w:r w:rsidRPr="00222CA8">
              <w:t>Node&lt;</w:t>
            </w:r>
            <w:r w:rsidRPr="00222CA8">
              <w:rPr>
                <w:lang w:val="en-IL"/>
              </w:rPr>
              <w:t>double</w:t>
            </w:r>
            <w:r w:rsidRPr="00222CA8">
              <w:t>&gt; L1, Node&lt;</w:t>
            </w:r>
            <w:r w:rsidRPr="00222CA8">
              <w:rPr>
                <w:lang w:val="en-IL"/>
              </w:rPr>
              <w:t>double</w:t>
            </w:r>
            <w:r w:rsidRPr="00222CA8">
              <w:t>&gt; L2)</w:t>
            </w:r>
          </w:p>
        </w:tc>
        <w:tc>
          <w:tcPr>
            <w:tcW w:w="4819" w:type="dxa"/>
            <w:hideMark/>
          </w:tcPr>
          <w:p w14:paraId="7DB9E1E6" w14:textId="77777777" w:rsidR="009144B9" w:rsidRPr="00222CA8" w:rsidRDefault="009144B9" w:rsidP="009144B9">
            <w:pPr>
              <w:rPr>
                <w:rtl/>
              </w:rPr>
            </w:pPr>
            <w:r w:rsidRPr="00222CA8">
              <w:rPr>
                <w:rtl/>
              </w:rPr>
              <w:t xml:space="preserve">הפעולה מקבלת שתי רשימות ומחזירה רשימה מאוחדת </w:t>
            </w:r>
            <w:r w:rsidRPr="00222CA8">
              <w:t>L2</w:t>
            </w:r>
            <w:r w:rsidRPr="00222CA8">
              <w:rPr>
                <w:rtl/>
              </w:rPr>
              <w:t xml:space="preserve"> אחרי </w:t>
            </w:r>
            <w:r w:rsidRPr="00222CA8">
              <w:t>L1</w:t>
            </w:r>
            <w:r w:rsidRPr="00222CA8">
              <w:rPr>
                <w:rtl/>
              </w:rPr>
              <w:t>. אין צורך להעתיק את האיברים (שימוש באיברים הקיימים).</w:t>
            </w:r>
          </w:p>
        </w:tc>
      </w:tr>
      <w:tr w:rsidR="009144B9" w:rsidRPr="00A14167" w14:paraId="180B5A7B" w14:textId="77777777" w:rsidTr="00A14167">
        <w:trPr>
          <w:trHeight w:val="584"/>
        </w:trPr>
        <w:tc>
          <w:tcPr>
            <w:tcW w:w="4480" w:type="dxa"/>
            <w:hideMark/>
          </w:tcPr>
          <w:p w14:paraId="59BEB599" w14:textId="77777777" w:rsidR="009144B9" w:rsidRPr="00222CA8" w:rsidRDefault="009144B9" w:rsidP="009144B9">
            <w:pPr>
              <w:bidi w:val="0"/>
              <w:rPr>
                <w:rtl/>
              </w:rPr>
            </w:pPr>
            <w:proofErr w:type="gramStart"/>
            <w:r w:rsidRPr="00222CA8">
              <w:t>Intersect(</w:t>
            </w:r>
            <w:proofErr w:type="gramEnd"/>
            <w:r w:rsidRPr="00222CA8">
              <w:t>Node&lt;</w:t>
            </w:r>
            <w:r w:rsidRPr="00222CA8">
              <w:rPr>
                <w:lang w:val="en-IL"/>
              </w:rPr>
              <w:t>string</w:t>
            </w:r>
            <w:r w:rsidRPr="00222CA8">
              <w:t>&gt; L1, Node&lt;</w:t>
            </w:r>
            <w:r w:rsidRPr="00222CA8">
              <w:rPr>
                <w:lang w:val="en-IL"/>
              </w:rPr>
              <w:t>string</w:t>
            </w:r>
            <w:r w:rsidRPr="00222CA8">
              <w:t>&gt; L2)</w:t>
            </w:r>
          </w:p>
        </w:tc>
        <w:tc>
          <w:tcPr>
            <w:tcW w:w="4819" w:type="dxa"/>
            <w:hideMark/>
          </w:tcPr>
          <w:p w14:paraId="0449A353" w14:textId="77777777" w:rsidR="009144B9" w:rsidRPr="00222CA8" w:rsidRDefault="009144B9" w:rsidP="009144B9">
            <w:pPr>
              <w:rPr>
                <w:rtl/>
              </w:rPr>
            </w:pPr>
            <w:r w:rsidRPr="00222CA8">
              <w:rPr>
                <w:rtl/>
              </w:rPr>
              <w:t>הפעולה מקבלת שתי רשימות ומחזירה רשימה שבה האיברים בעלי הערך הזהה.</w:t>
            </w:r>
          </w:p>
        </w:tc>
      </w:tr>
      <w:tr w:rsidR="009144B9" w:rsidRPr="00A14167" w14:paraId="654E2856" w14:textId="77777777" w:rsidTr="00A14167">
        <w:trPr>
          <w:trHeight w:val="584"/>
        </w:trPr>
        <w:tc>
          <w:tcPr>
            <w:tcW w:w="4480" w:type="dxa"/>
            <w:hideMark/>
          </w:tcPr>
          <w:p w14:paraId="069AE46C" w14:textId="77777777" w:rsidR="009144B9" w:rsidRPr="00222CA8" w:rsidRDefault="009144B9" w:rsidP="009144B9">
            <w:pPr>
              <w:bidi w:val="0"/>
              <w:rPr>
                <w:rtl/>
              </w:rPr>
            </w:pPr>
            <w:proofErr w:type="gramStart"/>
            <w:r w:rsidRPr="00222CA8">
              <w:t>Unique(</w:t>
            </w:r>
            <w:proofErr w:type="gramEnd"/>
            <w:r w:rsidRPr="00222CA8">
              <w:t>Node&lt;</w:t>
            </w:r>
            <w:r w:rsidRPr="00222CA8">
              <w:rPr>
                <w:lang w:val="en-IL"/>
              </w:rPr>
              <w:t>int</w:t>
            </w:r>
            <w:r w:rsidRPr="00222CA8">
              <w:t>&gt; head)</w:t>
            </w:r>
          </w:p>
        </w:tc>
        <w:tc>
          <w:tcPr>
            <w:tcW w:w="4819" w:type="dxa"/>
            <w:hideMark/>
          </w:tcPr>
          <w:p w14:paraId="7F39BE80" w14:textId="77777777" w:rsidR="009144B9" w:rsidRPr="00222CA8" w:rsidRDefault="009144B9" w:rsidP="009144B9">
            <w:pPr>
              <w:rPr>
                <w:rtl/>
              </w:rPr>
            </w:pPr>
            <w:r w:rsidRPr="00222CA8">
              <w:rPr>
                <w:rtl/>
              </w:rPr>
              <w:t>הפעולה מוחקת מן הרשימה את האיברים הכפולים ומשאירה רק איבר אחד מכל ערך.</w:t>
            </w:r>
          </w:p>
        </w:tc>
      </w:tr>
      <w:tr w:rsidR="009144B9" w:rsidRPr="00195B93" w14:paraId="5AC79479" w14:textId="77777777" w:rsidTr="00A14167">
        <w:trPr>
          <w:trHeight w:val="584"/>
        </w:trPr>
        <w:tc>
          <w:tcPr>
            <w:tcW w:w="4480" w:type="dxa"/>
            <w:hideMark/>
          </w:tcPr>
          <w:p w14:paraId="243027B1" w14:textId="77777777" w:rsidR="009144B9" w:rsidRPr="00195B93" w:rsidRDefault="009144B9" w:rsidP="009144B9">
            <w:pPr>
              <w:bidi w:val="0"/>
            </w:pPr>
            <w:proofErr w:type="gramStart"/>
            <w:r w:rsidRPr="00195B93">
              <w:t>Max(</w:t>
            </w:r>
            <w:proofErr w:type="gramEnd"/>
            <w:r w:rsidRPr="00195B93">
              <w:t>Node&lt;int&gt; head)</w:t>
            </w:r>
          </w:p>
        </w:tc>
        <w:tc>
          <w:tcPr>
            <w:tcW w:w="4819" w:type="dxa"/>
            <w:hideMark/>
          </w:tcPr>
          <w:p w14:paraId="666F66CC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מחזירה את האיבר עם הערך הגדול ביותר. אתם יכולים להניח כי ניתן להשוות בין הערכים באמצעות </w:t>
            </w:r>
            <w:r w:rsidRPr="00195B93">
              <w:t>&lt;</w:t>
            </w:r>
            <w:r w:rsidRPr="00195B93">
              <w:rPr>
                <w:rtl/>
              </w:rPr>
              <w:t>.</w:t>
            </w:r>
          </w:p>
        </w:tc>
      </w:tr>
      <w:tr w:rsidR="009144B9" w:rsidRPr="00195B93" w14:paraId="6A285D20" w14:textId="77777777" w:rsidTr="00A14167">
        <w:trPr>
          <w:trHeight w:val="584"/>
        </w:trPr>
        <w:tc>
          <w:tcPr>
            <w:tcW w:w="4480" w:type="dxa"/>
            <w:hideMark/>
          </w:tcPr>
          <w:p w14:paraId="3597C32B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t>UnionSort</w:t>
            </w:r>
            <w:proofErr w:type="spellEnd"/>
            <w:r w:rsidRPr="00195B93">
              <w:t>(</w:t>
            </w:r>
            <w:proofErr w:type="gramEnd"/>
            <w:r w:rsidRPr="00195B93">
              <w:t>Node&lt;double&gt;L1, Node&lt;double&gt; L2)</w:t>
            </w:r>
          </w:p>
        </w:tc>
        <w:tc>
          <w:tcPr>
            <w:tcW w:w="4819" w:type="dxa"/>
            <w:hideMark/>
          </w:tcPr>
          <w:p w14:paraId="1A2720F7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>הפעולה מקבלת שתי רשימות ממוינות (אתם יכולים להניח כי ניתן להשוות בין הערכים באמצעות &gt; או &lt;). הפעולה מחזירה רשימה ממוזגת וממוינת (אין להעתיק איברים).</w:t>
            </w:r>
          </w:p>
        </w:tc>
      </w:tr>
      <w:tr w:rsidR="009144B9" w:rsidRPr="00195B93" w14:paraId="4E5417A7" w14:textId="77777777" w:rsidTr="00A14167">
        <w:trPr>
          <w:trHeight w:val="584"/>
        </w:trPr>
        <w:tc>
          <w:tcPr>
            <w:tcW w:w="4480" w:type="dxa"/>
            <w:hideMark/>
          </w:tcPr>
          <w:p w14:paraId="298973B6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r w:rsidRPr="00195B93">
              <w:lastRenderedPageBreak/>
              <w:t>commonValue</w:t>
            </w:r>
            <w:proofErr w:type="spellEnd"/>
            <w:r w:rsidRPr="00195B93">
              <w:rPr>
                <w:rtl/>
              </w:rPr>
              <w:t xml:space="preserve"> </w:t>
            </w:r>
            <w:r w:rsidRPr="00195B93">
              <w:t>(Node&lt;int&gt; head)</w:t>
            </w:r>
          </w:p>
        </w:tc>
        <w:tc>
          <w:tcPr>
            <w:tcW w:w="4819" w:type="dxa"/>
            <w:hideMark/>
          </w:tcPr>
          <w:p w14:paraId="1928D3DA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של </w:t>
            </w:r>
            <w:r w:rsidRPr="00195B93">
              <w:t>int</w:t>
            </w:r>
            <w:r w:rsidRPr="00195B93">
              <w:rPr>
                <w:rtl/>
              </w:rPr>
              <w:t xml:space="preserve"> שהערכים בין 1 ל- 100. הפעולה תחזיר את המספר השכיח ביותר (שמופיע הכי הרבה פעמים). ניתן להשתמש במבנה נתונים נוסף.</w:t>
            </w:r>
          </w:p>
        </w:tc>
      </w:tr>
      <w:tr w:rsidR="009144B9" w:rsidRPr="00195B93" w14:paraId="568EE89F" w14:textId="77777777" w:rsidTr="00A14167">
        <w:trPr>
          <w:trHeight w:val="584"/>
        </w:trPr>
        <w:tc>
          <w:tcPr>
            <w:tcW w:w="4480" w:type="dxa"/>
            <w:hideMark/>
          </w:tcPr>
          <w:p w14:paraId="0B1C4A1F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gramStart"/>
            <w:r w:rsidRPr="00195B93">
              <w:t>Consistent(</w:t>
            </w:r>
            <w:proofErr w:type="gramEnd"/>
            <w:r w:rsidRPr="00195B93">
              <w:t>Node&lt;int&gt; head)</w:t>
            </w:r>
          </w:p>
        </w:tc>
        <w:tc>
          <w:tcPr>
            <w:tcW w:w="4819" w:type="dxa"/>
            <w:hideMark/>
          </w:tcPr>
          <w:p w14:paraId="575442AE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ומחזירה אמת היא ערכי האיברים עולים ממש או יורדים ממש. אתם יכולים להניח כי ניתן לבצע השוואה בין האיברים אמצעות </w:t>
            </w:r>
            <w:r w:rsidRPr="00195B93">
              <w:t>&lt;</w:t>
            </w:r>
            <w:r w:rsidRPr="00195B93">
              <w:rPr>
                <w:rtl/>
              </w:rPr>
              <w:t xml:space="preserve"> או &lt;).</w:t>
            </w:r>
          </w:p>
        </w:tc>
      </w:tr>
      <w:tr w:rsidR="009144B9" w:rsidRPr="00195B93" w14:paraId="7C737B1C" w14:textId="77777777" w:rsidTr="00A14167">
        <w:trPr>
          <w:trHeight w:val="584"/>
        </w:trPr>
        <w:tc>
          <w:tcPr>
            <w:tcW w:w="4480" w:type="dxa"/>
            <w:hideMark/>
          </w:tcPr>
          <w:p w14:paraId="437F0CAE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t>isPalidrome</w:t>
            </w:r>
            <w:proofErr w:type="spellEnd"/>
            <w:r w:rsidRPr="00195B93">
              <w:t>(</w:t>
            </w:r>
            <w:proofErr w:type="gramEnd"/>
            <w:r w:rsidRPr="00195B93">
              <w:t>Node&lt;char&gt; head)</w:t>
            </w:r>
          </w:p>
        </w:tc>
        <w:tc>
          <w:tcPr>
            <w:tcW w:w="4819" w:type="dxa"/>
            <w:hideMark/>
          </w:tcPr>
          <w:p w14:paraId="7C163EC8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ומחזירה </w:t>
            </w:r>
            <w:r w:rsidRPr="00195B93">
              <w:t>true</w:t>
            </w:r>
            <w:r w:rsidRPr="00195B93">
              <w:rPr>
                <w:rtl/>
              </w:rPr>
              <w:t xml:space="preserve"> אם היא </w:t>
            </w:r>
            <w:proofErr w:type="spellStart"/>
            <w:r w:rsidRPr="00195B93">
              <w:rPr>
                <w:rtl/>
              </w:rPr>
              <w:t>פולינדרום</w:t>
            </w:r>
            <w:proofErr w:type="spellEnd"/>
            <w:r w:rsidRPr="00195B93">
              <w:rPr>
                <w:rtl/>
              </w:rPr>
              <w:t>. רמז: ניתן להשתמש בשתי פעולות קודמות שכתבתם והתשובה מסכמת בשלוש שורות.</w:t>
            </w:r>
          </w:p>
        </w:tc>
      </w:tr>
      <w:tr w:rsidR="009144B9" w:rsidRPr="00195B93" w14:paraId="28403599" w14:textId="77777777" w:rsidTr="00A14167">
        <w:trPr>
          <w:trHeight w:val="584"/>
        </w:trPr>
        <w:tc>
          <w:tcPr>
            <w:tcW w:w="4480" w:type="dxa"/>
            <w:hideMark/>
          </w:tcPr>
          <w:p w14:paraId="7546D622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gramStart"/>
            <w:r w:rsidRPr="00195B93">
              <w:t>Contains(</w:t>
            </w:r>
            <w:proofErr w:type="gramEnd"/>
            <w:r w:rsidRPr="00195B93">
              <w:t>Node&lt;int&gt; L1, Node&lt;int&gt; L2)</w:t>
            </w:r>
          </w:p>
        </w:tc>
        <w:tc>
          <w:tcPr>
            <w:tcW w:w="4819" w:type="dxa"/>
            <w:hideMark/>
          </w:tcPr>
          <w:p w14:paraId="3991C505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שתי רשימות ומחזירה אמת אם רשימה </w:t>
            </w:r>
            <w:r w:rsidRPr="00195B93">
              <w:t>L2</w:t>
            </w:r>
            <w:r w:rsidRPr="00195B93">
              <w:rPr>
                <w:rtl/>
              </w:rPr>
              <w:t xml:space="preserve"> מוכלת ב </w:t>
            </w:r>
            <w:r w:rsidRPr="00195B93">
              <w:t>L1</w:t>
            </w:r>
            <w:r w:rsidRPr="00195B93">
              <w:rPr>
                <w:rtl/>
              </w:rPr>
              <w:t xml:space="preserve">. </w:t>
            </w:r>
            <w:r w:rsidRPr="00195B93">
              <w:rPr>
                <w:rFonts w:ascii="Cambria Math" w:hAnsi="Cambria Math" w:cs="Cambria Math"/>
              </w:rPr>
              <w:t>𝐿</w:t>
            </w:r>
            <w:r w:rsidRPr="00195B93">
              <w:t>2</w:t>
            </w:r>
            <w:r w:rsidRPr="00195B93">
              <w:rPr>
                <w:rFonts w:ascii="Cambria Math" w:hAnsi="Cambria Math" w:cs="Cambria Math"/>
              </w:rPr>
              <w:t>⊆𝐿</w:t>
            </w:r>
            <w:r w:rsidRPr="00195B93">
              <w:t>1</w:t>
            </w:r>
          </w:p>
        </w:tc>
      </w:tr>
      <w:tr w:rsidR="009144B9" w:rsidRPr="00195B93" w14:paraId="2ABF0E7D" w14:textId="77777777" w:rsidTr="00A14167">
        <w:trPr>
          <w:trHeight w:val="584"/>
        </w:trPr>
        <w:tc>
          <w:tcPr>
            <w:tcW w:w="4480" w:type="dxa"/>
            <w:hideMark/>
          </w:tcPr>
          <w:p w14:paraId="4254EDD2" w14:textId="77777777" w:rsidR="009144B9" w:rsidRPr="00195B93" w:rsidRDefault="009144B9" w:rsidP="009144B9">
            <w:pPr>
              <w:bidi w:val="0"/>
              <w:rPr>
                <w:rtl/>
              </w:rPr>
            </w:pPr>
            <w:r w:rsidRPr="00195B93">
              <w:t>Zipper (Node&lt;string&gt; L1, Node&lt;string&gt; L2)</w:t>
            </w:r>
          </w:p>
        </w:tc>
        <w:tc>
          <w:tcPr>
            <w:tcW w:w="4819" w:type="dxa"/>
            <w:hideMark/>
          </w:tcPr>
          <w:p w14:paraId="4F3476D1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שתי רשימות ומאחדת אותן לרשימה אחת בצורת </w:t>
            </w:r>
            <w:proofErr w:type="spellStart"/>
            <w:r w:rsidRPr="00195B93">
              <w:rPr>
                <w:rtl/>
              </w:rPr>
              <w:t>ריצ'רצ</w:t>
            </w:r>
            <w:proofErr w:type="spellEnd"/>
            <w:r w:rsidRPr="00195B93">
              <w:rPr>
                <w:rtl/>
              </w:rPr>
              <w:t xml:space="preserve"> (איבר מ </w:t>
            </w:r>
            <w:r w:rsidRPr="00195B93">
              <w:t>L1</w:t>
            </w:r>
            <w:r w:rsidRPr="00195B93">
              <w:rPr>
                <w:rtl/>
              </w:rPr>
              <w:t xml:space="preserve">, איבר מ </w:t>
            </w:r>
            <w:r w:rsidRPr="00195B93">
              <w:t>L2</w:t>
            </w:r>
            <w:r w:rsidRPr="00195B93">
              <w:rPr>
                <w:rtl/>
              </w:rPr>
              <w:t xml:space="preserve"> וחוזר חלילה).</w:t>
            </w:r>
          </w:p>
        </w:tc>
      </w:tr>
      <w:tr w:rsidR="009144B9" w:rsidRPr="00195B93" w14:paraId="77DD4933" w14:textId="77777777" w:rsidTr="00A14167">
        <w:trPr>
          <w:trHeight w:val="584"/>
        </w:trPr>
        <w:tc>
          <w:tcPr>
            <w:tcW w:w="4480" w:type="dxa"/>
            <w:hideMark/>
          </w:tcPr>
          <w:p w14:paraId="7E9B8DB9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gramStart"/>
            <w:r w:rsidRPr="00195B93">
              <w:t>Positive(</w:t>
            </w:r>
            <w:proofErr w:type="gramEnd"/>
            <w:r w:rsidRPr="00195B93">
              <w:t>Node&lt;double&gt;)</w:t>
            </w:r>
          </w:p>
        </w:tc>
        <w:tc>
          <w:tcPr>
            <w:tcW w:w="4819" w:type="dxa"/>
            <w:hideMark/>
          </w:tcPr>
          <w:p w14:paraId="3098FAE1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פעולה המקבלת רשימה של מספרים ממשיים, יוצרת רשימה של המספרים החיובים מתוך הרשימה, מדפיסה (באמצעות </w:t>
            </w:r>
            <w:proofErr w:type="spellStart"/>
            <w:r w:rsidRPr="00195B93">
              <w:t>PrintList</w:t>
            </w:r>
            <w:proofErr w:type="spellEnd"/>
            <w:r w:rsidRPr="00195B93">
              <w:t>()</w:t>
            </w:r>
            <w:r w:rsidRPr="00195B93">
              <w:rPr>
                <w:rtl/>
              </w:rPr>
              <w:t>) את הרשימה החדשה ולאחריה את הרשימה המקורית, ומחזירה את הרשימה החדשה.</w:t>
            </w:r>
          </w:p>
        </w:tc>
      </w:tr>
      <w:tr w:rsidR="009144B9" w:rsidRPr="00195B93" w14:paraId="1500DF78" w14:textId="77777777" w:rsidTr="00A14167">
        <w:trPr>
          <w:trHeight w:val="584"/>
        </w:trPr>
        <w:tc>
          <w:tcPr>
            <w:tcW w:w="4480" w:type="dxa"/>
            <w:hideMark/>
          </w:tcPr>
          <w:p w14:paraId="604EE901" w14:textId="77777777" w:rsidR="009144B9" w:rsidRPr="00195B93" w:rsidRDefault="009144B9" w:rsidP="009144B9">
            <w:pPr>
              <w:bidi w:val="0"/>
            </w:pPr>
            <w:proofErr w:type="spellStart"/>
            <w:proofErr w:type="gramStart"/>
            <w:r w:rsidRPr="00195B93">
              <w:t>SumOfsubList</w:t>
            </w:r>
            <w:proofErr w:type="spellEnd"/>
            <w:r w:rsidRPr="00195B93">
              <w:t>(</w:t>
            </w:r>
            <w:proofErr w:type="gramEnd"/>
            <w:r w:rsidRPr="00195B93">
              <w:t>Node&lt;int&gt; L)</w:t>
            </w:r>
          </w:p>
        </w:tc>
        <w:tc>
          <w:tcPr>
            <w:tcW w:w="4819" w:type="dxa"/>
            <w:hideMark/>
          </w:tcPr>
          <w:p w14:paraId="4E4DAD5E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שרשרת חוליות של מספרים שלמים ומחזירה שרשרת חדשה כך: עבור כל תת-רשימה של מספרים עולים ב </w:t>
            </w:r>
            <w:r w:rsidRPr="00195B93">
              <w:t>L</w:t>
            </w:r>
            <w:r w:rsidRPr="00195B93">
              <w:rPr>
                <w:rtl/>
              </w:rPr>
              <w:t>, שבה כל מספר גדול ממש מקודמו, יופיע ברשימה החדשה איבר אחד עם סכום תת הסדרה. כל תת סדרה מסתיימת כאשר אחר האיבר האחרון מופיע איבר שווה או קטן לו.</w:t>
            </w:r>
          </w:p>
        </w:tc>
      </w:tr>
      <w:tr w:rsidR="009144B9" w:rsidRPr="00195B93" w14:paraId="3E2BCD5F" w14:textId="77777777" w:rsidTr="00A14167">
        <w:trPr>
          <w:trHeight w:val="584"/>
        </w:trPr>
        <w:tc>
          <w:tcPr>
            <w:tcW w:w="4480" w:type="dxa"/>
            <w:hideMark/>
          </w:tcPr>
          <w:p w14:paraId="5D89BCC8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r w:rsidRPr="00195B93">
              <w:t>isTripleList</w:t>
            </w:r>
            <w:proofErr w:type="spellEnd"/>
            <w:r w:rsidRPr="00195B93">
              <w:t xml:space="preserve"> (Node&lt;int&gt; L)</w:t>
            </w:r>
          </w:p>
        </w:tc>
        <w:tc>
          <w:tcPr>
            <w:tcW w:w="4819" w:type="dxa"/>
            <w:hideMark/>
          </w:tcPr>
          <w:p w14:paraId="081C3BB9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רשימה </w:t>
            </w:r>
            <w:r w:rsidRPr="00195B93">
              <w:t>L</w:t>
            </w:r>
            <w:r w:rsidRPr="00195B93">
              <w:rPr>
                <w:rtl/>
              </w:rPr>
              <w:t xml:space="preserve"> תיקרא משולשת אם היא מקיימת את שלושת התנאים הבאים: (א) הרשימה אינה ריקה; (ב) מספר האיברים בה מתחלק ב-3; (ג) האיברים בשליש הראשון של הרשימה מכילים את אותם ערכים שמכילים האיברים בשליש השני ובשליש השלישי ובאותו הסדר. כתוב פעולה המקבלת רשימה ומחזירה אמת אם היא משולשת אחרת שקר. </w:t>
            </w:r>
          </w:p>
        </w:tc>
      </w:tr>
      <w:tr w:rsidR="009144B9" w:rsidRPr="00195B93" w14:paraId="1FF6674B" w14:textId="77777777" w:rsidTr="00A14167">
        <w:trPr>
          <w:trHeight w:val="584"/>
        </w:trPr>
        <w:tc>
          <w:tcPr>
            <w:tcW w:w="4480" w:type="dxa"/>
            <w:hideMark/>
          </w:tcPr>
          <w:p w14:paraId="317292F3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t>addSort</w:t>
            </w:r>
            <w:proofErr w:type="spellEnd"/>
            <w:r w:rsidRPr="00195B93">
              <w:t>(</w:t>
            </w:r>
            <w:proofErr w:type="gramEnd"/>
            <w:r w:rsidRPr="00195B93">
              <w:t>Node&lt;int&gt; L, int n)</w:t>
            </w:r>
          </w:p>
        </w:tc>
        <w:tc>
          <w:tcPr>
            <w:tcW w:w="4819" w:type="dxa"/>
            <w:hideMark/>
          </w:tcPr>
          <w:p w14:paraId="137C3B2A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 xml:space="preserve">הפעולה מקבלת רשימה ממוינת של </w:t>
            </w:r>
            <w:r w:rsidRPr="00195B93">
              <w:t>int</w:t>
            </w:r>
            <w:r w:rsidRPr="00195B93">
              <w:rPr>
                <w:rtl/>
              </w:rPr>
              <w:t xml:space="preserve"> ומוסיפה איבר עם הערך החדש במקום המתאים. אם הערך קיים ניתן להוסיפו לפני או אחרי </w:t>
            </w:r>
            <w:proofErr w:type="spellStart"/>
            <w:r w:rsidRPr="00195B93">
              <w:rPr>
                <w:rtl/>
              </w:rPr>
              <w:t>החוליה</w:t>
            </w:r>
            <w:proofErr w:type="spellEnd"/>
            <w:r w:rsidRPr="00195B93">
              <w:rPr>
                <w:rtl/>
              </w:rPr>
              <w:t xml:space="preserve"> השווה לו.</w:t>
            </w:r>
          </w:p>
        </w:tc>
      </w:tr>
      <w:tr w:rsidR="009144B9" w:rsidRPr="00195B93" w14:paraId="22094ED6" w14:textId="77777777" w:rsidTr="00A14167">
        <w:trPr>
          <w:trHeight w:val="584"/>
        </w:trPr>
        <w:tc>
          <w:tcPr>
            <w:tcW w:w="4480" w:type="dxa"/>
            <w:hideMark/>
          </w:tcPr>
          <w:p w14:paraId="4AE56217" w14:textId="77777777" w:rsidR="009144B9" w:rsidRPr="00195B93" w:rsidRDefault="009144B9" w:rsidP="009144B9">
            <w:pPr>
              <w:bidi w:val="0"/>
              <w:rPr>
                <w:rtl/>
              </w:rPr>
            </w:pPr>
            <w:proofErr w:type="spellStart"/>
            <w:proofErr w:type="gramStart"/>
            <w:r w:rsidRPr="00195B93">
              <w:lastRenderedPageBreak/>
              <w:t>sortList</w:t>
            </w:r>
            <w:proofErr w:type="spellEnd"/>
            <w:r w:rsidRPr="00195B93">
              <w:t>(</w:t>
            </w:r>
            <w:proofErr w:type="gramEnd"/>
            <w:r w:rsidRPr="00195B93">
              <w:t>Node&lt;int&gt; L)</w:t>
            </w:r>
          </w:p>
        </w:tc>
        <w:tc>
          <w:tcPr>
            <w:tcW w:w="4819" w:type="dxa"/>
            <w:hideMark/>
          </w:tcPr>
          <w:p w14:paraId="5CF0EEE2" w14:textId="77777777" w:rsidR="009144B9" w:rsidRPr="00195B93" w:rsidRDefault="009144B9" w:rsidP="009144B9">
            <w:pPr>
              <w:rPr>
                <w:rtl/>
              </w:rPr>
            </w:pPr>
            <w:r w:rsidRPr="00195B93">
              <w:rPr>
                <w:rtl/>
              </w:rPr>
              <w:t>הפעולה מקבלת רשימה של מספרים שלמים ומחזירה רשימה חדשה ממוינת (הרשימה המקורית לא משתנה). ניתן וכדאי לעשות שימוש בפעולות קודמות.</w:t>
            </w:r>
          </w:p>
        </w:tc>
      </w:tr>
    </w:tbl>
    <w:p w14:paraId="0B85331A" w14:textId="021B53E0" w:rsidR="00222CA8" w:rsidRDefault="00222CA8" w:rsidP="00222CA8">
      <w:pPr>
        <w:rPr>
          <w:rtl/>
        </w:rPr>
      </w:pPr>
    </w:p>
    <w:p w14:paraId="3A04D716" w14:textId="77777777" w:rsidR="009144B9" w:rsidRDefault="009144B9" w:rsidP="00195B93">
      <w:pPr>
        <w:pStyle w:val="30"/>
        <w:rPr>
          <w:rtl/>
        </w:rPr>
      </w:pPr>
    </w:p>
    <w:p w14:paraId="3A3E9608" w14:textId="26879250" w:rsidR="00195B93" w:rsidRDefault="00195B93" w:rsidP="00195B93">
      <w:pPr>
        <w:pStyle w:val="30"/>
        <w:rPr>
          <w:rtl/>
        </w:rPr>
      </w:pPr>
      <w:r w:rsidRPr="00195B93">
        <w:rPr>
          <w:rtl/>
        </w:rPr>
        <w:t>שאלה מבגרות 2010</w:t>
      </w:r>
    </w:p>
    <w:p w14:paraId="58A3EA3F" w14:textId="6D6D7657" w:rsidR="00195B93" w:rsidRDefault="00195B93" w:rsidP="00222CA8">
      <w:pPr>
        <w:rPr>
          <w:rtl/>
        </w:rPr>
      </w:pPr>
      <w:r w:rsidRPr="00195B93">
        <w:drawing>
          <wp:anchor distT="0" distB="0" distL="114300" distR="114300" simplePos="0" relativeHeight="251658240" behindDoc="0" locked="0" layoutInCell="1" allowOverlap="1" wp14:anchorId="5A97DB6D" wp14:editId="6465CEC2">
            <wp:simplePos x="0" y="0"/>
            <wp:positionH relativeFrom="column">
              <wp:posOffset>49531</wp:posOffset>
            </wp:positionH>
            <wp:positionV relativeFrom="paragraph">
              <wp:posOffset>66675</wp:posOffset>
            </wp:positionV>
            <wp:extent cx="5820868" cy="4761478"/>
            <wp:effectExtent l="0" t="0" r="8890" b="1270"/>
            <wp:wrapNone/>
            <wp:docPr id="2050" name="Picture 2" descr="תמונה שמכילה טקסט, צילום מסך, גופן, מספר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616F551-9B90-6726-7089-08CB2E7B57B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תמונה שמכילה טקסט, צילום מסך, גופן, מספר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E616F551-9B90-6726-7089-08CB2E7B57BE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25" cy="476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F6738" w14:textId="19BEA305" w:rsidR="00195B93" w:rsidRDefault="00195B93" w:rsidP="00195B93">
      <w:pPr>
        <w:rPr>
          <w:rtl/>
        </w:rPr>
      </w:pPr>
    </w:p>
    <w:p w14:paraId="628B61A5" w14:textId="77777777" w:rsidR="00195B93" w:rsidRDefault="00195B93" w:rsidP="00195B93">
      <w:pPr>
        <w:rPr>
          <w:rtl/>
        </w:rPr>
      </w:pPr>
    </w:p>
    <w:p w14:paraId="638759E6" w14:textId="77777777" w:rsidR="00195B93" w:rsidRDefault="00195B93" w:rsidP="00195B93">
      <w:pPr>
        <w:rPr>
          <w:rtl/>
        </w:rPr>
      </w:pPr>
    </w:p>
    <w:p w14:paraId="7D995C57" w14:textId="77777777" w:rsidR="00195B93" w:rsidRDefault="00195B93" w:rsidP="00195B93">
      <w:pPr>
        <w:rPr>
          <w:rtl/>
        </w:rPr>
      </w:pPr>
    </w:p>
    <w:p w14:paraId="47E27F43" w14:textId="77777777" w:rsidR="00195B93" w:rsidRDefault="00195B93" w:rsidP="00195B93">
      <w:pPr>
        <w:rPr>
          <w:rtl/>
        </w:rPr>
      </w:pPr>
    </w:p>
    <w:p w14:paraId="40D84CC4" w14:textId="77777777" w:rsidR="00195B93" w:rsidRDefault="00195B93" w:rsidP="00195B93">
      <w:pPr>
        <w:rPr>
          <w:rtl/>
        </w:rPr>
      </w:pPr>
    </w:p>
    <w:p w14:paraId="0894BDA9" w14:textId="77777777" w:rsidR="00195B93" w:rsidRDefault="00195B93" w:rsidP="00195B93">
      <w:pPr>
        <w:rPr>
          <w:rtl/>
        </w:rPr>
      </w:pPr>
    </w:p>
    <w:p w14:paraId="2A8A62D3" w14:textId="77777777" w:rsidR="00195B93" w:rsidRDefault="00195B93" w:rsidP="00195B93">
      <w:pPr>
        <w:rPr>
          <w:rtl/>
        </w:rPr>
      </w:pPr>
    </w:p>
    <w:p w14:paraId="427184F2" w14:textId="77777777" w:rsidR="00195B93" w:rsidRDefault="00195B93" w:rsidP="00195B93">
      <w:pPr>
        <w:rPr>
          <w:rtl/>
        </w:rPr>
      </w:pPr>
    </w:p>
    <w:p w14:paraId="3D25DC4D" w14:textId="77777777" w:rsidR="00195B93" w:rsidRDefault="00195B93" w:rsidP="00195B93">
      <w:pPr>
        <w:rPr>
          <w:rtl/>
        </w:rPr>
      </w:pPr>
    </w:p>
    <w:p w14:paraId="2BA07315" w14:textId="77777777" w:rsidR="00195B93" w:rsidRDefault="00195B93" w:rsidP="00195B93">
      <w:pPr>
        <w:rPr>
          <w:rtl/>
        </w:rPr>
      </w:pPr>
    </w:p>
    <w:p w14:paraId="4EEF6634" w14:textId="77777777" w:rsidR="00195B93" w:rsidRDefault="00195B93" w:rsidP="00195B93">
      <w:pPr>
        <w:rPr>
          <w:rtl/>
        </w:rPr>
      </w:pPr>
    </w:p>
    <w:p w14:paraId="5245D8A0" w14:textId="77777777" w:rsidR="00195B93" w:rsidRDefault="00195B93" w:rsidP="00195B93">
      <w:pPr>
        <w:rPr>
          <w:rtl/>
        </w:rPr>
      </w:pPr>
    </w:p>
    <w:p w14:paraId="40D40D29" w14:textId="77777777" w:rsidR="00195B93" w:rsidRDefault="00195B93" w:rsidP="00195B93">
      <w:pPr>
        <w:rPr>
          <w:rtl/>
        </w:rPr>
      </w:pPr>
    </w:p>
    <w:p w14:paraId="69B23AC7" w14:textId="77777777" w:rsidR="00195B93" w:rsidRDefault="00195B93" w:rsidP="00195B93">
      <w:pPr>
        <w:rPr>
          <w:rtl/>
        </w:rPr>
      </w:pPr>
    </w:p>
    <w:p w14:paraId="29B04F6F" w14:textId="77777777" w:rsidR="00195B93" w:rsidRDefault="00195B93" w:rsidP="00195B93">
      <w:pPr>
        <w:rPr>
          <w:rtl/>
        </w:rPr>
      </w:pPr>
    </w:p>
    <w:p w14:paraId="2B7F351B" w14:textId="77777777" w:rsidR="00195B93" w:rsidRDefault="00195B93" w:rsidP="00195B93">
      <w:pPr>
        <w:rPr>
          <w:rtl/>
        </w:rPr>
      </w:pPr>
    </w:p>
    <w:p w14:paraId="0A322F0E" w14:textId="77777777" w:rsidR="00195B93" w:rsidRDefault="00195B93" w:rsidP="00195B93">
      <w:pPr>
        <w:rPr>
          <w:rtl/>
        </w:rPr>
      </w:pPr>
    </w:p>
    <w:p w14:paraId="4168A309" w14:textId="77777777" w:rsidR="00195B93" w:rsidRDefault="00195B93" w:rsidP="00195B93">
      <w:pPr>
        <w:rPr>
          <w:rtl/>
        </w:rPr>
      </w:pPr>
    </w:p>
    <w:p w14:paraId="438F82BD" w14:textId="77777777" w:rsidR="00195B93" w:rsidRDefault="00195B93" w:rsidP="00195B93">
      <w:pPr>
        <w:rPr>
          <w:rtl/>
        </w:rPr>
      </w:pPr>
    </w:p>
    <w:p w14:paraId="149FB304" w14:textId="77777777" w:rsidR="00195B93" w:rsidRDefault="00195B93" w:rsidP="00195B93">
      <w:pPr>
        <w:rPr>
          <w:rtl/>
        </w:rPr>
      </w:pPr>
    </w:p>
    <w:p w14:paraId="105006AF" w14:textId="77777777" w:rsidR="00195B93" w:rsidRDefault="00195B93" w:rsidP="00195B93">
      <w:pPr>
        <w:rPr>
          <w:rtl/>
        </w:rPr>
      </w:pPr>
    </w:p>
    <w:p w14:paraId="64BC1ECE" w14:textId="77777777" w:rsidR="00195B93" w:rsidRPr="00195B93" w:rsidRDefault="00195B93" w:rsidP="00195B93">
      <w:pPr>
        <w:rPr>
          <w:sz w:val="28"/>
          <w:szCs w:val="28"/>
        </w:rPr>
      </w:pPr>
      <w:r w:rsidRPr="00195B93">
        <w:rPr>
          <w:rFonts w:hint="cs"/>
          <w:sz w:val="28"/>
          <w:szCs w:val="28"/>
        </w:rPr>
        <w:t>public static Node&lt;</w:t>
      </w:r>
      <w:proofErr w:type="spellStart"/>
      <w:r w:rsidRPr="00195B93">
        <w:rPr>
          <w:rFonts w:hint="cs"/>
          <w:sz w:val="28"/>
          <w:szCs w:val="28"/>
        </w:rPr>
        <w:t>RangeNode</w:t>
      </w:r>
      <w:proofErr w:type="spellEnd"/>
      <w:r w:rsidRPr="00195B93">
        <w:rPr>
          <w:rFonts w:hint="cs"/>
          <w:sz w:val="28"/>
          <w:szCs w:val="28"/>
        </w:rPr>
        <w:t xml:space="preserve">&gt; </w:t>
      </w:r>
      <w:proofErr w:type="spellStart"/>
      <w:proofErr w:type="gramStart"/>
      <w:r w:rsidRPr="00195B93">
        <w:rPr>
          <w:rFonts w:hint="cs"/>
          <w:sz w:val="28"/>
          <w:szCs w:val="28"/>
        </w:rPr>
        <w:t>CreateRangeList</w:t>
      </w:r>
      <w:proofErr w:type="spellEnd"/>
      <w:r w:rsidRPr="00195B93">
        <w:rPr>
          <w:rFonts w:hint="cs"/>
          <w:sz w:val="28"/>
          <w:szCs w:val="28"/>
        </w:rPr>
        <w:t>(</w:t>
      </w:r>
      <w:proofErr w:type="gramEnd"/>
      <w:r w:rsidRPr="00195B93">
        <w:rPr>
          <w:rFonts w:hint="cs"/>
          <w:sz w:val="28"/>
          <w:szCs w:val="28"/>
        </w:rPr>
        <w:t xml:space="preserve">Node&lt;int&gt; </w:t>
      </w:r>
      <w:proofErr w:type="spellStart"/>
      <w:r w:rsidRPr="00195B93">
        <w:rPr>
          <w:rFonts w:hint="cs"/>
          <w:sz w:val="28"/>
          <w:szCs w:val="28"/>
        </w:rPr>
        <w:t>sourceList</w:t>
      </w:r>
      <w:proofErr w:type="spellEnd"/>
      <w:r w:rsidRPr="00195B93">
        <w:rPr>
          <w:rFonts w:hint="cs"/>
          <w:sz w:val="28"/>
          <w:szCs w:val="28"/>
        </w:rPr>
        <w:t>)</w:t>
      </w:r>
    </w:p>
    <w:p w14:paraId="1EAEBBDC" w14:textId="77777777" w:rsidR="00195B93" w:rsidRDefault="00195B93" w:rsidP="00195B93">
      <w:pPr>
        <w:rPr>
          <w:rtl/>
        </w:rPr>
      </w:pPr>
    </w:p>
    <w:p w14:paraId="565909FB" w14:textId="77777777" w:rsidR="00195B93" w:rsidRDefault="00195B93" w:rsidP="00195B93">
      <w:pPr>
        <w:rPr>
          <w:rtl/>
        </w:rPr>
      </w:pPr>
    </w:p>
    <w:p w14:paraId="38F5FFB7" w14:textId="77777777" w:rsidR="00195B93" w:rsidRDefault="00195B93" w:rsidP="00195B93">
      <w:pPr>
        <w:rPr>
          <w:rtl/>
        </w:rPr>
      </w:pPr>
    </w:p>
    <w:p w14:paraId="07F19E36" w14:textId="77777777" w:rsidR="00195B93" w:rsidRDefault="00195B93" w:rsidP="00195B93">
      <w:pPr>
        <w:rPr>
          <w:rtl/>
        </w:rPr>
      </w:pPr>
    </w:p>
    <w:p w14:paraId="065ACB92" w14:textId="77777777" w:rsidR="00195B93" w:rsidRDefault="00195B93" w:rsidP="00195B93">
      <w:pPr>
        <w:rPr>
          <w:rtl/>
        </w:rPr>
      </w:pPr>
    </w:p>
    <w:p w14:paraId="600AFA16" w14:textId="77777777" w:rsidR="00A14167" w:rsidRDefault="00A14167">
      <w:pPr>
        <w:keepLines w:val="0"/>
        <w:bidi w:val="0"/>
        <w:spacing w:line="240" w:lineRule="auto"/>
        <w:jc w:val="left"/>
        <w:rPr>
          <w:b/>
          <w:bCs/>
          <w:sz w:val="32"/>
          <w:szCs w:val="32"/>
          <w:u w:val="single"/>
          <w:rtl/>
        </w:rPr>
      </w:pPr>
      <w:r>
        <w:rPr>
          <w:rtl/>
        </w:rPr>
        <w:br w:type="page"/>
      </w:r>
    </w:p>
    <w:p w14:paraId="65B942D1" w14:textId="74BBB490" w:rsidR="00195B93" w:rsidRDefault="00195B93" w:rsidP="00195B93">
      <w:pPr>
        <w:pStyle w:val="30"/>
        <w:rPr>
          <w:rtl/>
        </w:rPr>
      </w:pPr>
      <w:r w:rsidRPr="00195B93">
        <w:rPr>
          <w:rtl/>
        </w:rPr>
        <w:lastRenderedPageBreak/>
        <w:t>שאלה מבגרות 2020</w:t>
      </w:r>
    </w:p>
    <w:p w14:paraId="5858C2F0" w14:textId="7B71BCB8" w:rsidR="00195B93" w:rsidRDefault="00195B93" w:rsidP="00195B93">
      <w:pPr>
        <w:rPr>
          <w:rtl/>
        </w:rPr>
      </w:pPr>
      <w:r w:rsidRPr="00195B93">
        <w:drawing>
          <wp:anchor distT="0" distB="0" distL="114300" distR="114300" simplePos="0" relativeHeight="251659264" behindDoc="0" locked="0" layoutInCell="1" allowOverlap="1" wp14:anchorId="0A666E73" wp14:editId="72DB89B2">
            <wp:simplePos x="0" y="0"/>
            <wp:positionH relativeFrom="column">
              <wp:posOffset>-636515</wp:posOffset>
            </wp:positionH>
            <wp:positionV relativeFrom="paragraph">
              <wp:posOffset>224155</wp:posOffset>
            </wp:positionV>
            <wp:extent cx="6689336" cy="2895600"/>
            <wp:effectExtent l="0" t="0" r="0" b="0"/>
            <wp:wrapNone/>
            <wp:docPr id="1229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6895C21-4D76-B94E-0623-E9B67F5CD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4">
                      <a:extLst>
                        <a:ext uri="{FF2B5EF4-FFF2-40B4-BE49-F238E27FC236}">
                          <a16:creationId xmlns:a16="http://schemas.microsoft.com/office/drawing/2014/main" id="{D6895C21-4D76-B94E-0623-E9B67F5CD55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324" cy="2897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30DB2" w14:textId="7D031CB8" w:rsidR="00195B93" w:rsidRPr="00195B93" w:rsidRDefault="00195B93" w:rsidP="00195B93">
      <w:pPr>
        <w:rPr>
          <w:rtl/>
        </w:rPr>
      </w:pPr>
    </w:p>
    <w:p w14:paraId="6E0DFC1C" w14:textId="77777777" w:rsidR="00195B93" w:rsidRDefault="00195B93" w:rsidP="00195B93">
      <w:pPr>
        <w:rPr>
          <w:rtl/>
        </w:rPr>
      </w:pPr>
    </w:p>
    <w:p w14:paraId="3B9F93B6" w14:textId="77777777" w:rsidR="00195B93" w:rsidRDefault="00195B93" w:rsidP="00195B93">
      <w:pPr>
        <w:rPr>
          <w:rtl/>
        </w:rPr>
      </w:pPr>
    </w:p>
    <w:p w14:paraId="53923B31" w14:textId="77777777" w:rsidR="00195B93" w:rsidRDefault="00195B93" w:rsidP="00195B93">
      <w:pPr>
        <w:rPr>
          <w:rtl/>
        </w:rPr>
      </w:pPr>
    </w:p>
    <w:p w14:paraId="7C767208" w14:textId="77777777" w:rsidR="00195B93" w:rsidRDefault="00195B93" w:rsidP="00195B93">
      <w:pPr>
        <w:rPr>
          <w:rtl/>
        </w:rPr>
      </w:pPr>
    </w:p>
    <w:p w14:paraId="42D599DA" w14:textId="77777777" w:rsidR="00195B93" w:rsidRDefault="00195B93" w:rsidP="00195B93">
      <w:pPr>
        <w:rPr>
          <w:rtl/>
        </w:rPr>
      </w:pPr>
    </w:p>
    <w:p w14:paraId="0E7E42C4" w14:textId="77777777" w:rsidR="00195B93" w:rsidRDefault="00195B93" w:rsidP="00195B93">
      <w:pPr>
        <w:rPr>
          <w:rtl/>
        </w:rPr>
      </w:pPr>
    </w:p>
    <w:p w14:paraId="0CF1ACA8" w14:textId="77777777" w:rsidR="00195B93" w:rsidRDefault="00195B93" w:rsidP="00195B93">
      <w:pPr>
        <w:rPr>
          <w:rtl/>
        </w:rPr>
      </w:pPr>
    </w:p>
    <w:p w14:paraId="7F82E88B" w14:textId="77777777" w:rsidR="00195B93" w:rsidRDefault="00195B93" w:rsidP="00195B93">
      <w:pPr>
        <w:rPr>
          <w:rtl/>
        </w:rPr>
      </w:pPr>
    </w:p>
    <w:p w14:paraId="56E5B19A" w14:textId="77777777" w:rsidR="00195B93" w:rsidRDefault="00195B93" w:rsidP="00195B93">
      <w:pPr>
        <w:rPr>
          <w:rtl/>
        </w:rPr>
      </w:pPr>
    </w:p>
    <w:p w14:paraId="2DAC71AE" w14:textId="77777777" w:rsidR="00195B93" w:rsidRDefault="00195B93" w:rsidP="00195B93">
      <w:pPr>
        <w:rPr>
          <w:rtl/>
        </w:rPr>
      </w:pPr>
    </w:p>
    <w:p w14:paraId="36082660" w14:textId="77777777" w:rsidR="00195B93" w:rsidRDefault="00195B93" w:rsidP="00195B93">
      <w:pPr>
        <w:rPr>
          <w:rtl/>
        </w:rPr>
      </w:pPr>
    </w:p>
    <w:p w14:paraId="48800AA1" w14:textId="77777777" w:rsidR="00195B93" w:rsidRDefault="00195B93" w:rsidP="00195B93">
      <w:pPr>
        <w:rPr>
          <w:rtl/>
        </w:rPr>
      </w:pPr>
    </w:p>
    <w:p w14:paraId="5CC7E89F" w14:textId="77777777" w:rsidR="00195B93" w:rsidRDefault="00195B93" w:rsidP="00195B93">
      <w:pPr>
        <w:rPr>
          <w:rtl/>
        </w:rPr>
      </w:pPr>
    </w:p>
    <w:p w14:paraId="70286933" w14:textId="41C9F989" w:rsidR="00195B93" w:rsidRDefault="00195B93" w:rsidP="00195B93">
      <w:pPr>
        <w:pStyle w:val="30"/>
        <w:rPr>
          <w:rtl/>
        </w:rPr>
      </w:pPr>
      <w:r w:rsidRPr="00195B93">
        <w:rPr>
          <w:rtl/>
        </w:rPr>
        <w:t>שאלה ברמת בגרות</w:t>
      </w:r>
    </w:p>
    <w:p w14:paraId="43784518" w14:textId="6DE978E6" w:rsidR="00195B93" w:rsidRDefault="00195B93" w:rsidP="00195B93">
      <w:pPr>
        <w:rPr>
          <w:rtl/>
        </w:rPr>
      </w:pPr>
      <w:r w:rsidRPr="00195B93">
        <w:drawing>
          <wp:anchor distT="0" distB="0" distL="114300" distR="114300" simplePos="0" relativeHeight="251660288" behindDoc="0" locked="0" layoutInCell="1" allowOverlap="1" wp14:anchorId="539E141A" wp14:editId="166F1031">
            <wp:simplePos x="0" y="0"/>
            <wp:positionH relativeFrom="column">
              <wp:posOffset>-512446</wp:posOffset>
            </wp:positionH>
            <wp:positionV relativeFrom="paragraph">
              <wp:posOffset>226695</wp:posOffset>
            </wp:positionV>
            <wp:extent cx="6287379" cy="3409950"/>
            <wp:effectExtent l="0" t="0" r="0" b="0"/>
            <wp:wrapNone/>
            <wp:docPr id="6" name="Content Placeholder 5" descr="תמונה שמכילה טקסט, צילום מסך, גופן, מסמך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013A9247-4D61-A495-0A0C-3046109EB73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תמונה שמכילה טקסט, צילום מסך, גופן, מסמך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013A9247-4D61-A495-0A0C-3046109EB73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011" cy="3414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70D99" w14:textId="753784AB" w:rsidR="00195B93" w:rsidRDefault="00195B93" w:rsidP="00195B93">
      <w:pPr>
        <w:rPr>
          <w:rtl/>
        </w:rPr>
      </w:pPr>
    </w:p>
    <w:p w14:paraId="7186B7B0" w14:textId="77777777" w:rsidR="00F8692F" w:rsidRDefault="00F8692F" w:rsidP="00195B93">
      <w:pPr>
        <w:rPr>
          <w:rtl/>
        </w:rPr>
      </w:pPr>
    </w:p>
    <w:p w14:paraId="6EAC666A" w14:textId="77777777" w:rsidR="00F8692F" w:rsidRDefault="00F8692F" w:rsidP="00195B93">
      <w:pPr>
        <w:rPr>
          <w:rtl/>
        </w:rPr>
      </w:pPr>
    </w:p>
    <w:p w14:paraId="007E1A40" w14:textId="77777777" w:rsidR="00F8692F" w:rsidRDefault="00F8692F" w:rsidP="00195B93">
      <w:pPr>
        <w:rPr>
          <w:rtl/>
        </w:rPr>
      </w:pPr>
    </w:p>
    <w:p w14:paraId="243E1410" w14:textId="77777777" w:rsidR="00F8692F" w:rsidRDefault="00F8692F" w:rsidP="00195B93">
      <w:pPr>
        <w:rPr>
          <w:rtl/>
        </w:rPr>
      </w:pPr>
    </w:p>
    <w:p w14:paraId="66989EC6" w14:textId="77777777" w:rsidR="00F8692F" w:rsidRDefault="00F8692F" w:rsidP="00195B93">
      <w:pPr>
        <w:rPr>
          <w:rtl/>
        </w:rPr>
      </w:pPr>
    </w:p>
    <w:p w14:paraId="67EB5E2E" w14:textId="77777777" w:rsidR="00F8692F" w:rsidRDefault="00F8692F" w:rsidP="00195B93">
      <w:pPr>
        <w:rPr>
          <w:rtl/>
        </w:rPr>
      </w:pPr>
    </w:p>
    <w:p w14:paraId="63800429" w14:textId="77777777" w:rsidR="00F8692F" w:rsidRDefault="00F8692F" w:rsidP="00195B93">
      <w:pPr>
        <w:rPr>
          <w:rtl/>
        </w:rPr>
      </w:pPr>
    </w:p>
    <w:p w14:paraId="647082FB" w14:textId="77777777" w:rsidR="00F8692F" w:rsidRDefault="00F8692F" w:rsidP="00195B93">
      <w:pPr>
        <w:rPr>
          <w:rtl/>
        </w:rPr>
      </w:pPr>
    </w:p>
    <w:p w14:paraId="65E3F343" w14:textId="77777777" w:rsidR="00F8692F" w:rsidRDefault="00F8692F" w:rsidP="00195B93">
      <w:pPr>
        <w:rPr>
          <w:rtl/>
        </w:rPr>
      </w:pPr>
    </w:p>
    <w:p w14:paraId="71CAFC4A" w14:textId="77777777" w:rsidR="00F8692F" w:rsidRDefault="00F8692F" w:rsidP="00195B93">
      <w:pPr>
        <w:rPr>
          <w:rtl/>
        </w:rPr>
      </w:pPr>
    </w:p>
    <w:p w14:paraId="3F80CAE9" w14:textId="77777777" w:rsidR="00F8692F" w:rsidRDefault="00F8692F" w:rsidP="00195B93">
      <w:pPr>
        <w:rPr>
          <w:rtl/>
        </w:rPr>
      </w:pPr>
    </w:p>
    <w:p w14:paraId="39DAD455" w14:textId="77777777" w:rsidR="00F8692F" w:rsidRDefault="00F8692F" w:rsidP="00195B93">
      <w:pPr>
        <w:rPr>
          <w:rtl/>
        </w:rPr>
      </w:pPr>
    </w:p>
    <w:p w14:paraId="6520CCA1" w14:textId="77777777" w:rsidR="00F8692F" w:rsidRDefault="00F8692F" w:rsidP="00195B93">
      <w:pPr>
        <w:rPr>
          <w:rtl/>
        </w:rPr>
      </w:pPr>
    </w:p>
    <w:p w14:paraId="480E6E85" w14:textId="77777777" w:rsidR="00F8692F" w:rsidRDefault="00F8692F" w:rsidP="00195B93">
      <w:pPr>
        <w:rPr>
          <w:rtl/>
        </w:rPr>
      </w:pPr>
    </w:p>
    <w:p w14:paraId="221BA059" w14:textId="18E349E1" w:rsidR="00F8692F" w:rsidRDefault="00F8692F">
      <w:pPr>
        <w:keepLines w:val="0"/>
        <w:bidi w:val="0"/>
        <w:spacing w:line="240" w:lineRule="auto"/>
        <w:jc w:val="left"/>
      </w:pPr>
      <w:r>
        <w:rPr>
          <w:rtl/>
        </w:rPr>
        <w:br w:type="page"/>
      </w:r>
    </w:p>
    <w:p w14:paraId="4FF5D6B0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7BD9C129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480FB561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3CFB6151" w14:textId="586B0480" w:rsidR="009933C9" w:rsidRDefault="009933C9" w:rsidP="009933C9">
      <w:pPr>
        <w:pStyle w:val="10"/>
        <w:rPr>
          <w:rFonts w:hint="cs"/>
          <w:rtl/>
        </w:rPr>
      </w:pPr>
      <w:r>
        <w:rPr>
          <w:rFonts w:hint="cs"/>
          <w:rtl/>
        </w:rPr>
        <w:t xml:space="preserve">תור </w:t>
      </w:r>
      <w:r>
        <w:t>Queue</w:t>
      </w:r>
    </w:p>
    <w:p w14:paraId="7F9855AA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3ED95CFA" w14:textId="190AE93B" w:rsidR="009933C9" w:rsidRDefault="001523BD" w:rsidP="009933C9">
      <w:pPr>
        <w:keepLines w:val="0"/>
        <w:bidi w:val="0"/>
        <w:spacing w:line="240" w:lineRule="auto"/>
        <w:jc w:val="left"/>
      </w:pPr>
      <w:r w:rsidRPr="00AC762B">
        <w:drawing>
          <wp:anchor distT="0" distB="0" distL="114300" distR="114300" simplePos="0" relativeHeight="251663360" behindDoc="0" locked="0" layoutInCell="1" allowOverlap="1" wp14:anchorId="2F87B52A" wp14:editId="5B051358">
            <wp:simplePos x="0" y="0"/>
            <wp:positionH relativeFrom="column">
              <wp:posOffset>-255270</wp:posOffset>
            </wp:positionH>
            <wp:positionV relativeFrom="paragraph">
              <wp:posOffset>236220</wp:posOffset>
            </wp:positionV>
            <wp:extent cx="6153150" cy="3348256"/>
            <wp:effectExtent l="0" t="0" r="0" b="5080"/>
            <wp:wrapNone/>
            <wp:docPr id="1108853263" name="מציין מיקום תוכן 11">
              <a:extLst xmlns:a="http://schemas.openxmlformats.org/drawingml/2006/main">
                <a:ext uri="{FF2B5EF4-FFF2-40B4-BE49-F238E27FC236}">
                  <a16:creationId xmlns:a16="http://schemas.microsoft.com/office/drawing/2014/main" id="{6EC0186A-1A42-7898-7F92-4B0043A835C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מציין מיקום תוכן 11">
                      <a:extLst>
                        <a:ext uri="{FF2B5EF4-FFF2-40B4-BE49-F238E27FC236}">
                          <a16:creationId xmlns:a16="http://schemas.microsoft.com/office/drawing/2014/main" id="{6EC0186A-1A42-7898-7F92-4B0043A835C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348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8A2C8" w14:textId="175104FD" w:rsidR="009933C9" w:rsidRDefault="009933C9" w:rsidP="009933C9">
      <w:pPr>
        <w:keepLines w:val="0"/>
        <w:bidi w:val="0"/>
        <w:spacing w:line="240" w:lineRule="auto"/>
        <w:jc w:val="left"/>
      </w:pPr>
    </w:p>
    <w:p w14:paraId="14190720" w14:textId="77765E1A" w:rsidR="009933C9" w:rsidRDefault="009933C9" w:rsidP="009933C9">
      <w:pPr>
        <w:keepLines w:val="0"/>
        <w:bidi w:val="0"/>
        <w:spacing w:line="240" w:lineRule="auto"/>
        <w:jc w:val="left"/>
      </w:pPr>
    </w:p>
    <w:p w14:paraId="054AEB48" w14:textId="14C4C959" w:rsidR="009933C9" w:rsidRDefault="009933C9" w:rsidP="009933C9">
      <w:pPr>
        <w:keepLines w:val="0"/>
        <w:bidi w:val="0"/>
        <w:spacing w:line="240" w:lineRule="auto"/>
        <w:jc w:val="left"/>
      </w:pPr>
    </w:p>
    <w:p w14:paraId="3E6443CE" w14:textId="61B37BAE" w:rsidR="009933C9" w:rsidRDefault="009933C9" w:rsidP="009933C9">
      <w:pPr>
        <w:keepLines w:val="0"/>
        <w:bidi w:val="0"/>
        <w:spacing w:line="240" w:lineRule="auto"/>
        <w:jc w:val="left"/>
      </w:pPr>
    </w:p>
    <w:p w14:paraId="75715E10" w14:textId="77777777" w:rsidR="009933C9" w:rsidRDefault="009933C9" w:rsidP="009933C9">
      <w:pPr>
        <w:keepLines w:val="0"/>
        <w:bidi w:val="0"/>
        <w:spacing w:line="240" w:lineRule="auto"/>
        <w:jc w:val="left"/>
      </w:pPr>
    </w:p>
    <w:p w14:paraId="3FCB4E50" w14:textId="484AF7D9" w:rsidR="009933C9" w:rsidRDefault="009933C9" w:rsidP="009933C9">
      <w:pPr>
        <w:keepLines w:val="0"/>
        <w:bidi w:val="0"/>
        <w:spacing w:line="240" w:lineRule="auto"/>
        <w:jc w:val="left"/>
      </w:pPr>
    </w:p>
    <w:p w14:paraId="62960485" w14:textId="12E93E62" w:rsidR="00F8692F" w:rsidRDefault="00F8692F" w:rsidP="00AC762B">
      <w:pPr>
        <w:rPr>
          <w:rtl/>
        </w:rPr>
      </w:pPr>
    </w:p>
    <w:p w14:paraId="7D52EC36" w14:textId="77777777" w:rsidR="00165E01" w:rsidRDefault="00165E01" w:rsidP="00AC762B">
      <w:pPr>
        <w:rPr>
          <w:rtl/>
        </w:rPr>
      </w:pPr>
    </w:p>
    <w:p w14:paraId="46B943E6" w14:textId="77777777" w:rsidR="00165E01" w:rsidRDefault="00165E01" w:rsidP="00AC762B">
      <w:pPr>
        <w:rPr>
          <w:rtl/>
        </w:rPr>
      </w:pPr>
    </w:p>
    <w:p w14:paraId="4D0DF30D" w14:textId="77777777" w:rsidR="00165E01" w:rsidRDefault="00165E01" w:rsidP="00AC762B">
      <w:pPr>
        <w:rPr>
          <w:rtl/>
        </w:rPr>
      </w:pPr>
    </w:p>
    <w:p w14:paraId="3C9AFC2C" w14:textId="77777777" w:rsidR="00165E01" w:rsidRDefault="00165E01" w:rsidP="00AC762B">
      <w:pPr>
        <w:rPr>
          <w:rtl/>
        </w:rPr>
      </w:pPr>
    </w:p>
    <w:p w14:paraId="59E0D7C5" w14:textId="77777777" w:rsidR="00165E01" w:rsidRDefault="00165E01" w:rsidP="00AC762B">
      <w:pPr>
        <w:rPr>
          <w:rtl/>
        </w:rPr>
      </w:pPr>
    </w:p>
    <w:p w14:paraId="40E3CB28" w14:textId="77777777" w:rsidR="00165E01" w:rsidRDefault="00165E01" w:rsidP="00AC762B">
      <w:pPr>
        <w:rPr>
          <w:rtl/>
        </w:rPr>
      </w:pPr>
    </w:p>
    <w:p w14:paraId="4F0B0839" w14:textId="77777777" w:rsidR="00165E01" w:rsidRDefault="00165E01" w:rsidP="00AC762B">
      <w:pPr>
        <w:rPr>
          <w:rtl/>
        </w:rPr>
      </w:pPr>
    </w:p>
    <w:p w14:paraId="4A02F788" w14:textId="77777777" w:rsidR="00165E01" w:rsidRDefault="00165E01" w:rsidP="00AC762B">
      <w:pPr>
        <w:rPr>
          <w:rtl/>
        </w:rPr>
      </w:pPr>
    </w:p>
    <w:p w14:paraId="7D34828D" w14:textId="77777777" w:rsidR="00165E01" w:rsidRDefault="00165E01" w:rsidP="00AC762B">
      <w:pPr>
        <w:rPr>
          <w:rtl/>
        </w:rPr>
      </w:pPr>
    </w:p>
    <w:p w14:paraId="1804B1B1" w14:textId="77777777" w:rsidR="00165E01" w:rsidRDefault="00165E01" w:rsidP="00AC762B">
      <w:pPr>
        <w:rPr>
          <w:rtl/>
        </w:rPr>
      </w:pPr>
    </w:p>
    <w:p w14:paraId="2DF9DDEC" w14:textId="77777777" w:rsidR="00165E01" w:rsidRDefault="00165E01" w:rsidP="00AC762B">
      <w:pPr>
        <w:rPr>
          <w:rtl/>
        </w:rPr>
      </w:pPr>
    </w:p>
    <w:p w14:paraId="1459E4EB" w14:textId="77777777" w:rsidR="00165E01" w:rsidRDefault="00165E01" w:rsidP="00AC762B">
      <w:pPr>
        <w:rPr>
          <w:rtl/>
        </w:rPr>
      </w:pPr>
    </w:p>
    <w:p w14:paraId="0E8C61BD" w14:textId="77777777" w:rsidR="00165E01" w:rsidRDefault="00165E01" w:rsidP="00AC762B">
      <w:pPr>
        <w:rPr>
          <w:rtl/>
        </w:rPr>
      </w:pPr>
    </w:p>
    <w:p w14:paraId="7D4557CF" w14:textId="77777777" w:rsidR="00165E01" w:rsidRDefault="00165E01" w:rsidP="00AC762B">
      <w:pPr>
        <w:rPr>
          <w:rtl/>
        </w:rPr>
      </w:pPr>
    </w:p>
    <w:p w14:paraId="766519AE" w14:textId="77777777" w:rsidR="00165E01" w:rsidRDefault="00165E01" w:rsidP="00AC762B">
      <w:pPr>
        <w:rPr>
          <w:rtl/>
        </w:rPr>
      </w:pPr>
    </w:p>
    <w:p w14:paraId="02F97339" w14:textId="77777777" w:rsidR="00165E01" w:rsidRDefault="00165E01" w:rsidP="00AC762B">
      <w:pPr>
        <w:rPr>
          <w:rtl/>
        </w:rPr>
      </w:pPr>
    </w:p>
    <w:p w14:paraId="67DB3590" w14:textId="5FA2C255" w:rsidR="00165E01" w:rsidRDefault="00165E01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tbl>
      <w:tblPr>
        <w:tblStyle w:val="af0"/>
        <w:bidiVisual/>
        <w:tblW w:w="9411" w:type="dxa"/>
        <w:tblLook w:val="0420" w:firstRow="1" w:lastRow="0" w:firstColumn="0" w:lastColumn="0" w:noHBand="0" w:noVBand="1"/>
      </w:tblPr>
      <w:tblGrid>
        <w:gridCol w:w="3175"/>
        <w:gridCol w:w="6236"/>
      </w:tblGrid>
      <w:tr w:rsidR="008F769E" w:rsidRPr="008F769E" w14:paraId="2D4AC085" w14:textId="77777777" w:rsidTr="009144B9">
        <w:trPr>
          <w:trHeight w:val="640"/>
        </w:trPr>
        <w:tc>
          <w:tcPr>
            <w:tcW w:w="3175" w:type="dxa"/>
            <w:hideMark/>
          </w:tcPr>
          <w:p w14:paraId="6311A5DB" w14:textId="77777777" w:rsidR="008F769E" w:rsidRPr="008F769E" w:rsidRDefault="008F769E" w:rsidP="00C31EBA">
            <w:pPr>
              <w:jc w:val="center"/>
            </w:pPr>
            <w:r w:rsidRPr="008F769E">
              <w:rPr>
                <w:b/>
                <w:bCs/>
                <w:rtl/>
              </w:rPr>
              <w:lastRenderedPageBreak/>
              <w:t>הפעולה</w:t>
            </w:r>
          </w:p>
        </w:tc>
        <w:tc>
          <w:tcPr>
            <w:tcW w:w="6236" w:type="dxa"/>
            <w:hideMark/>
          </w:tcPr>
          <w:p w14:paraId="37149FFF" w14:textId="77777777" w:rsidR="008F769E" w:rsidRPr="008F769E" w:rsidRDefault="008F769E" w:rsidP="00C31EBA">
            <w:pPr>
              <w:jc w:val="center"/>
              <w:rPr>
                <w:rtl/>
              </w:rPr>
            </w:pPr>
            <w:r w:rsidRPr="008F769E">
              <w:rPr>
                <w:b/>
                <w:bCs/>
                <w:rtl/>
              </w:rPr>
              <w:t>מהות</w:t>
            </w:r>
          </w:p>
        </w:tc>
      </w:tr>
      <w:tr w:rsidR="008F769E" w:rsidRPr="008F769E" w14:paraId="70FD69AE" w14:textId="77777777" w:rsidTr="009144B9">
        <w:trPr>
          <w:trHeight w:val="640"/>
        </w:trPr>
        <w:tc>
          <w:tcPr>
            <w:tcW w:w="3175" w:type="dxa"/>
            <w:hideMark/>
          </w:tcPr>
          <w:p w14:paraId="27C881B7" w14:textId="77777777" w:rsidR="008F769E" w:rsidRPr="008F769E" w:rsidRDefault="008F769E" w:rsidP="008F769E">
            <w:pPr>
              <w:rPr>
                <w:rFonts w:hint="cs"/>
                <w:rtl/>
              </w:rPr>
            </w:pPr>
            <w:proofErr w:type="spellStart"/>
            <w:r w:rsidRPr="008F769E">
              <w:t>CreateQueue</w:t>
            </w:r>
            <w:proofErr w:type="spellEnd"/>
            <w:r w:rsidRPr="008F769E">
              <w:t xml:space="preserve"> &lt;T&gt;</w:t>
            </w:r>
          </w:p>
        </w:tc>
        <w:tc>
          <w:tcPr>
            <w:tcW w:w="6236" w:type="dxa"/>
            <w:hideMark/>
          </w:tcPr>
          <w:p w14:paraId="52250353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 xml:space="preserve">פעולה גנרית חיצונית המקבלת מערך של </w:t>
            </w:r>
            <w:r w:rsidRPr="008F769E">
              <w:t>&lt;T&gt;</w:t>
            </w:r>
            <w:r w:rsidRPr="008F769E">
              <w:rPr>
                <w:rtl/>
              </w:rPr>
              <w:t xml:space="preserve"> ויוצרת ממנו תור.</w:t>
            </w:r>
          </w:p>
        </w:tc>
      </w:tr>
      <w:tr w:rsidR="008F769E" w:rsidRPr="008F769E" w14:paraId="56DAA7D2" w14:textId="77777777" w:rsidTr="009144B9">
        <w:trPr>
          <w:trHeight w:val="640"/>
        </w:trPr>
        <w:tc>
          <w:tcPr>
            <w:tcW w:w="3175" w:type="dxa"/>
            <w:hideMark/>
          </w:tcPr>
          <w:p w14:paraId="44CC32F2" w14:textId="77777777" w:rsidR="008F769E" w:rsidRPr="008F769E" w:rsidRDefault="008F769E" w:rsidP="008F769E">
            <w:pPr>
              <w:rPr>
                <w:rtl/>
              </w:rPr>
            </w:pPr>
            <w:r w:rsidRPr="008F769E">
              <w:t>Concatenate&lt;T&gt;</w:t>
            </w:r>
          </w:p>
        </w:tc>
        <w:tc>
          <w:tcPr>
            <w:tcW w:w="6236" w:type="dxa"/>
            <w:hideMark/>
          </w:tcPr>
          <w:p w14:paraId="68CB35C5" w14:textId="77777777" w:rsidR="008F769E" w:rsidRPr="008F769E" w:rsidRDefault="008F769E" w:rsidP="008F769E">
            <w:pPr>
              <w:rPr>
                <w:rtl/>
              </w:rPr>
            </w:pPr>
            <w:proofErr w:type="spellStart"/>
            <w:r w:rsidRPr="008F769E">
              <w:rPr>
                <w:rtl/>
              </w:rPr>
              <w:t>שירשור</w:t>
            </w:r>
            <w:proofErr w:type="spellEnd"/>
            <w:r w:rsidRPr="008F769E">
              <w:rPr>
                <w:rtl/>
              </w:rPr>
              <w:t xml:space="preserve"> – פעולה גנרית המקבלת שני תורים </w:t>
            </w:r>
            <w:r w:rsidRPr="008F769E">
              <w:t>q1, q2</w:t>
            </w:r>
            <w:r w:rsidRPr="008F769E">
              <w:rPr>
                <w:rtl/>
              </w:rPr>
              <w:t xml:space="preserve"> ומשרשרת אותם לתור אחד </w:t>
            </w:r>
            <w:r w:rsidRPr="008F769E">
              <w:t>q1</w:t>
            </w:r>
            <w:r w:rsidRPr="008F769E">
              <w:rPr>
                <w:rtl/>
              </w:rPr>
              <w:t xml:space="preserve"> (מחברת את </w:t>
            </w:r>
            <w:r w:rsidRPr="008F769E">
              <w:t>q1</w:t>
            </w:r>
            <w:r w:rsidRPr="008F769E">
              <w:rPr>
                <w:rtl/>
              </w:rPr>
              <w:t xml:space="preserve"> עם </w:t>
            </w:r>
            <w:r w:rsidRPr="008F769E">
              <w:t>q2</w:t>
            </w:r>
            <w:r w:rsidRPr="008F769E">
              <w:rPr>
                <w:rtl/>
              </w:rPr>
              <w:t>).</w:t>
            </w:r>
          </w:p>
        </w:tc>
      </w:tr>
      <w:tr w:rsidR="008F769E" w:rsidRPr="008F769E" w14:paraId="31FEA1B5" w14:textId="77777777" w:rsidTr="009144B9">
        <w:trPr>
          <w:trHeight w:val="640"/>
        </w:trPr>
        <w:tc>
          <w:tcPr>
            <w:tcW w:w="3175" w:type="dxa"/>
            <w:hideMark/>
          </w:tcPr>
          <w:p w14:paraId="1D651AA7" w14:textId="77777777" w:rsidR="008F769E" w:rsidRPr="008F769E" w:rsidRDefault="008F769E" w:rsidP="008F769E">
            <w:pPr>
              <w:rPr>
                <w:rtl/>
              </w:rPr>
            </w:pPr>
            <w:r w:rsidRPr="008F769E">
              <w:t>isExist1&lt;T&gt;</w:t>
            </w:r>
          </w:p>
        </w:tc>
        <w:tc>
          <w:tcPr>
            <w:tcW w:w="6236" w:type="dxa"/>
            <w:hideMark/>
          </w:tcPr>
          <w:p w14:paraId="4ABC39B5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וערך ובודקת אם הערך קיים בתור. התור אינו משתנה. שימוש בתור עזר</w:t>
            </w:r>
          </w:p>
        </w:tc>
      </w:tr>
      <w:tr w:rsidR="008F769E" w:rsidRPr="008F769E" w14:paraId="188F81B2" w14:textId="77777777" w:rsidTr="009144B9">
        <w:trPr>
          <w:trHeight w:val="640"/>
        </w:trPr>
        <w:tc>
          <w:tcPr>
            <w:tcW w:w="3175" w:type="dxa"/>
            <w:hideMark/>
          </w:tcPr>
          <w:p w14:paraId="108E6523" w14:textId="77777777" w:rsidR="008F769E" w:rsidRPr="008F769E" w:rsidRDefault="008F769E" w:rsidP="008F769E">
            <w:pPr>
              <w:rPr>
                <w:rtl/>
              </w:rPr>
            </w:pPr>
            <w:r w:rsidRPr="008F769E">
              <w:t>isExists2&lt;T&gt;</w:t>
            </w:r>
          </w:p>
        </w:tc>
        <w:tc>
          <w:tcPr>
            <w:tcW w:w="6236" w:type="dxa"/>
            <w:hideMark/>
          </w:tcPr>
          <w:p w14:paraId="41CAB506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של איברים שונים זה מזה וערך, ובודקת אם הערך קיים בתור. התור אינו משתנה ואין להשתמש במבנה נתונים נוסף.</w:t>
            </w:r>
          </w:p>
        </w:tc>
      </w:tr>
      <w:tr w:rsidR="008F769E" w:rsidRPr="008F769E" w14:paraId="1E947A86" w14:textId="77777777" w:rsidTr="009144B9">
        <w:trPr>
          <w:trHeight w:val="640"/>
        </w:trPr>
        <w:tc>
          <w:tcPr>
            <w:tcW w:w="3175" w:type="dxa"/>
            <w:hideMark/>
          </w:tcPr>
          <w:p w14:paraId="546F4D53" w14:textId="77777777" w:rsidR="008F769E" w:rsidRPr="008F769E" w:rsidRDefault="008F769E" w:rsidP="008F769E">
            <w:pPr>
              <w:rPr>
                <w:rtl/>
              </w:rPr>
            </w:pPr>
            <w:r w:rsidRPr="008F769E">
              <w:t>isExist3</w:t>
            </w:r>
          </w:p>
        </w:tc>
        <w:tc>
          <w:tcPr>
            <w:tcW w:w="6236" w:type="dxa"/>
            <w:hideMark/>
          </w:tcPr>
          <w:p w14:paraId="4CF643D1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המקבלת תור של מספרים חיוביים וערך, ובודקת אם הערך קיים בתור. התור אינו משתנה ואין להשתמש במבנה נתונים נוסף.</w:t>
            </w:r>
          </w:p>
        </w:tc>
      </w:tr>
      <w:tr w:rsidR="008F769E" w:rsidRPr="008F769E" w14:paraId="01FE7321" w14:textId="77777777" w:rsidTr="009144B9">
        <w:trPr>
          <w:trHeight w:val="640"/>
        </w:trPr>
        <w:tc>
          <w:tcPr>
            <w:tcW w:w="3175" w:type="dxa"/>
            <w:hideMark/>
          </w:tcPr>
          <w:p w14:paraId="412D391A" w14:textId="77777777" w:rsidR="008F769E" w:rsidRPr="008F769E" w:rsidRDefault="008F769E" w:rsidP="008F769E">
            <w:pPr>
              <w:rPr>
                <w:rtl/>
              </w:rPr>
            </w:pPr>
            <w:r w:rsidRPr="008F769E">
              <w:t>Copy</w:t>
            </w:r>
          </w:p>
        </w:tc>
        <w:tc>
          <w:tcPr>
            <w:tcW w:w="6236" w:type="dxa"/>
            <w:hideMark/>
          </w:tcPr>
          <w:p w14:paraId="7EF46CCA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חיצונית המקבלת תור ומחזירה העתק של תור. המחסנית המקורית אינה משתנה.</w:t>
            </w:r>
          </w:p>
        </w:tc>
      </w:tr>
      <w:tr w:rsidR="008F769E" w:rsidRPr="008F769E" w14:paraId="6C09672E" w14:textId="77777777" w:rsidTr="009144B9">
        <w:trPr>
          <w:trHeight w:val="640"/>
        </w:trPr>
        <w:tc>
          <w:tcPr>
            <w:tcW w:w="3175" w:type="dxa"/>
            <w:hideMark/>
          </w:tcPr>
          <w:p w14:paraId="19936247" w14:textId="77777777" w:rsidR="008F769E" w:rsidRPr="008F769E" w:rsidRDefault="008F769E" w:rsidP="008F769E">
            <w:pPr>
              <w:rPr>
                <w:rtl/>
              </w:rPr>
            </w:pPr>
            <w:r w:rsidRPr="008F769E">
              <w:t>Reverse&lt;T&gt;</w:t>
            </w:r>
          </w:p>
        </w:tc>
        <w:tc>
          <w:tcPr>
            <w:tcW w:w="6236" w:type="dxa"/>
            <w:hideMark/>
          </w:tcPr>
          <w:p w14:paraId="462DF47E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והופכת את סדר אבריו.</w:t>
            </w:r>
          </w:p>
        </w:tc>
      </w:tr>
      <w:tr w:rsidR="008F769E" w:rsidRPr="008F769E" w14:paraId="3C944604" w14:textId="77777777" w:rsidTr="009144B9">
        <w:trPr>
          <w:trHeight w:val="640"/>
        </w:trPr>
        <w:tc>
          <w:tcPr>
            <w:tcW w:w="3175" w:type="dxa"/>
            <w:hideMark/>
          </w:tcPr>
          <w:p w14:paraId="3FC82EA5" w14:textId="77777777" w:rsidR="008F769E" w:rsidRPr="008F769E" w:rsidRDefault="008F769E" w:rsidP="008F769E">
            <w:pPr>
              <w:rPr>
                <w:rtl/>
              </w:rPr>
            </w:pPr>
            <w:proofErr w:type="spellStart"/>
            <w:r w:rsidRPr="008F769E">
              <w:t>PopMin</w:t>
            </w:r>
            <w:proofErr w:type="spellEnd"/>
          </w:p>
        </w:tc>
        <w:tc>
          <w:tcPr>
            <w:tcW w:w="6236" w:type="dxa"/>
            <w:hideMark/>
          </w:tcPr>
          <w:p w14:paraId="7DB24F2C" w14:textId="64F88E51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>פעולה גנרית המקבלת תור של מספרים שלמים ומוציאה ומחזירה את המספר המינימלי. התור לא ישתנה למעט הוצאת המספר המינימלי.</w:t>
            </w:r>
            <w:r w:rsidR="005E5147">
              <w:rPr>
                <w:rFonts w:hint="cs"/>
                <w:rtl/>
              </w:rPr>
              <w:t xml:space="preserve"> אם יש מספר מספרים מינימליים זהים הפעולה תוציא רק אחד מהם.</w:t>
            </w:r>
          </w:p>
        </w:tc>
      </w:tr>
      <w:tr w:rsidR="008F769E" w:rsidRPr="008F769E" w14:paraId="115B6955" w14:textId="77777777" w:rsidTr="009144B9">
        <w:trPr>
          <w:trHeight w:val="640"/>
        </w:trPr>
        <w:tc>
          <w:tcPr>
            <w:tcW w:w="3175" w:type="dxa"/>
            <w:hideMark/>
          </w:tcPr>
          <w:p w14:paraId="1F4EEB2F" w14:textId="77777777" w:rsidR="008F769E" w:rsidRPr="008F769E" w:rsidRDefault="008F769E" w:rsidP="008F769E">
            <w:pPr>
              <w:rPr>
                <w:rtl/>
              </w:rPr>
            </w:pPr>
            <w:r w:rsidRPr="008F769E">
              <w:t>Sort</w:t>
            </w:r>
          </w:p>
        </w:tc>
        <w:tc>
          <w:tcPr>
            <w:tcW w:w="6236" w:type="dxa"/>
            <w:hideMark/>
          </w:tcPr>
          <w:p w14:paraId="31A13AD9" w14:textId="77777777" w:rsidR="008F769E" w:rsidRPr="008F769E" w:rsidRDefault="008F769E" w:rsidP="008F769E">
            <w:pPr>
              <w:rPr>
                <w:rtl/>
              </w:rPr>
            </w:pPr>
            <w:r w:rsidRPr="008F769E">
              <w:rPr>
                <w:rtl/>
              </w:rPr>
              <w:t xml:space="preserve">כתבו פעולה המקבלת תור </w:t>
            </w:r>
            <w:r w:rsidRPr="008F769E">
              <w:t>int</w:t>
            </w:r>
            <w:r w:rsidRPr="008F769E">
              <w:rPr>
                <w:rtl/>
              </w:rPr>
              <w:t xml:space="preserve"> ומחזירה תור חדש הממוין מהמספר הקטן לגדול</w:t>
            </w:r>
            <w:r w:rsidRPr="008F769E">
              <w:t xml:space="preserve"> </w:t>
            </w:r>
            <w:r w:rsidRPr="008F769E">
              <w:rPr>
                <w:rtl/>
              </w:rPr>
              <w:t>( המספר הקטן בראש המחסנית). בסיום הפעולה התור המקורי לא משתנה.</w:t>
            </w:r>
          </w:p>
        </w:tc>
      </w:tr>
      <w:tr w:rsidR="00C31EBA" w:rsidRPr="00C31EBA" w14:paraId="0BC1A8E6" w14:textId="77777777" w:rsidTr="009144B9">
        <w:trPr>
          <w:trHeight w:val="640"/>
        </w:trPr>
        <w:tc>
          <w:tcPr>
            <w:tcW w:w="3175" w:type="dxa"/>
            <w:hideMark/>
          </w:tcPr>
          <w:p w14:paraId="41F72B95" w14:textId="77777777" w:rsidR="00C31EBA" w:rsidRPr="00C31EBA" w:rsidRDefault="00C31EBA" w:rsidP="00C31EBA">
            <w:r w:rsidRPr="00C31EBA">
              <w:t>Sequence</w:t>
            </w:r>
          </w:p>
        </w:tc>
        <w:tc>
          <w:tcPr>
            <w:tcW w:w="6236" w:type="dxa"/>
            <w:hideMark/>
          </w:tcPr>
          <w:p w14:paraId="424FD596" w14:textId="77777777" w:rsidR="00C31EBA" w:rsidRPr="00C31EBA" w:rsidRDefault="00C31EBA" w:rsidP="00C31EBA">
            <w:pPr>
              <w:rPr>
                <w:rtl/>
              </w:rPr>
            </w:pPr>
            <w:proofErr w:type="spellStart"/>
            <w:r w:rsidRPr="00C31EBA">
              <w:rPr>
                <w:rtl/>
              </w:rPr>
              <w:t>כיתבו</w:t>
            </w:r>
            <w:proofErr w:type="spellEnd"/>
            <w:r w:rsidRPr="00C31EBA">
              <w:rPr>
                <w:rtl/>
              </w:rPr>
              <w:t xml:space="preserve"> פעולה המקבלת תור של מספרים שלמים ומספר שלם </w:t>
            </w:r>
            <w:r w:rsidRPr="00C31EBA">
              <w:t>n</w:t>
            </w:r>
            <w:r w:rsidRPr="00C31EBA">
              <w:rPr>
                <w:rtl/>
              </w:rPr>
              <w:t xml:space="preserve">. הפעולה תחזיר </w:t>
            </w:r>
            <w:r w:rsidRPr="00C31EBA">
              <w:t>true</w:t>
            </w:r>
            <w:r w:rsidRPr="00C31EBA">
              <w:rPr>
                <w:rtl/>
              </w:rPr>
              <w:t xml:space="preserve"> אם מספר החזרות של כל אחד מהמספרים בטווח </w:t>
            </w:r>
            <w:r w:rsidRPr="00C31EBA">
              <w:t>1-n</w:t>
            </w:r>
            <w:r w:rsidRPr="00C31EBA">
              <w:rPr>
                <w:rtl/>
              </w:rPr>
              <w:t xml:space="preserve"> הוא כערך המספר עצמו: המספר 1 מופיע פעם אחת, המספר 2 מופיע פעמיים וכך הלאה. אין חשיבות לסדר המספרים. אין להשתמש באלגוריתם למיון. התור לא ישתנה. (שאלה 5 בספר).</w:t>
            </w:r>
          </w:p>
        </w:tc>
      </w:tr>
      <w:tr w:rsidR="00C31EBA" w:rsidRPr="00C31EBA" w14:paraId="34332C9A" w14:textId="77777777" w:rsidTr="009144B9">
        <w:trPr>
          <w:trHeight w:val="640"/>
        </w:trPr>
        <w:tc>
          <w:tcPr>
            <w:tcW w:w="3175" w:type="dxa"/>
            <w:hideMark/>
          </w:tcPr>
          <w:p w14:paraId="1F792505" w14:textId="77777777" w:rsidR="00C31EBA" w:rsidRPr="00C31EBA" w:rsidRDefault="00C31EBA" w:rsidP="00C31EBA">
            <w:pPr>
              <w:rPr>
                <w:rtl/>
              </w:rPr>
            </w:pPr>
            <w:proofErr w:type="spellStart"/>
            <w:r w:rsidRPr="00C31EBA">
              <w:t>SortedStack</w:t>
            </w:r>
            <w:proofErr w:type="spellEnd"/>
          </w:p>
        </w:tc>
        <w:tc>
          <w:tcPr>
            <w:tcW w:w="6236" w:type="dxa"/>
            <w:hideMark/>
          </w:tcPr>
          <w:p w14:paraId="058E03C4" w14:textId="77777777" w:rsidR="00C31EBA" w:rsidRPr="00C31EBA" w:rsidRDefault="00C31EBA" w:rsidP="00C31EBA">
            <w:pPr>
              <w:rPr>
                <w:rtl/>
              </w:rPr>
            </w:pPr>
            <w:proofErr w:type="spellStart"/>
            <w:r w:rsidRPr="00C31EBA">
              <w:rPr>
                <w:rtl/>
              </w:rPr>
              <w:t>כיתבו</w:t>
            </w:r>
            <w:proofErr w:type="spellEnd"/>
            <w:r w:rsidRPr="00C31EBA">
              <w:rPr>
                <w:rtl/>
              </w:rPr>
              <w:t xml:space="preserve"> פעולה חיצונית המקבלת תור המכיל מספרים טבעיים שונים זה מזה. על הפעולה להחזיר מחסנית ממוינת בסדר עולה (האיבר הגדול ביותר בראש המחסנית) הבנויה מכל אברי התור, תוך התחשבות במגבלות הבאות: (1) בשום שלב אין לשלוף איברים מהמחסנית; (2) אין להשתמש במבני נתונים נוספים למעט התור שהתקבל.</w:t>
            </w:r>
          </w:p>
        </w:tc>
      </w:tr>
      <w:tr w:rsidR="00C31EBA" w:rsidRPr="00C31EBA" w14:paraId="56C733E8" w14:textId="77777777" w:rsidTr="009144B9">
        <w:trPr>
          <w:trHeight w:val="640"/>
        </w:trPr>
        <w:tc>
          <w:tcPr>
            <w:tcW w:w="3175" w:type="dxa"/>
            <w:hideMark/>
          </w:tcPr>
          <w:p w14:paraId="2A42E4D7" w14:textId="77777777" w:rsidR="00C31EBA" w:rsidRPr="00C31EBA" w:rsidRDefault="00C31EBA" w:rsidP="00C31EBA">
            <w:pPr>
              <w:rPr>
                <w:rtl/>
              </w:rPr>
            </w:pPr>
            <w:r w:rsidRPr="00C31EBA">
              <w:t>Merge</w:t>
            </w:r>
          </w:p>
        </w:tc>
        <w:tc>
          <w:tcPr>
            <w:tcW w:w="6236" w:type="dxa"/>
            <w:hideMark/>
          </w:tcPr>
          <w:p w14:paraId="6351DE3A" w14:textId="77777777" w:rsidR="00C31EBA" w:rsidRPr="00C31EBA" w:rsidRDefault="00C31EBA" w:rsidP="00C31EBA">
            <w:pPr>
              <w:rPr>
                <w:rtl/>
              </w:rPr>
            </w:pPr>
            <w:r w:rsidRPr="00C31EBA">
              <w:rPr>
                <w:rtl/>
              </w:rPr>
              <w:t xml:space="preserve">כתבו פעולה חיצונית המקבלת שני תורים </w:t>
            </w:r>
            <w:r w:rsidRPr="00C31EBA">
              <w:t>q1, q2</w:t>
            </w:r>
            <w:r w:rsidRPr="00C31EBA">
              <w:rPr>
                <w:rtl/>
              </w:rPr>
              <w:t xml:space="preserve"> של מספרים ממשיים </w:t>
            </w:r>
            <w:r w:rsidRPr="00C31EBA">
              <w:t>double</w:t>
            </w:r>
            <w:r w:rsidRPr="00C31EBA">
              <w:rPr>
                <w:rtl/>
              </w:rPr>
              <w:t xml:space="preserve"> וממוינים מהקטן לגדול. הפעולה תמזג אותם לתוך </w:t>
            </w:r>
            <w:r w:rsidRPr="00C31EBA">
              <w:t>q1</w:t>
            </w:r>
            <w:r w:rsidRPr="00C31EBA">
              <w:rPr>
                <w:rtl/>
              </w:rPr>
              <w:t xml:space="preserve"> כתור יחיד </w:t>
            </w:r>
            <w:proofErr w:type="spellStart"/>
            <w:r w:rsidRPr="00C31EBA">
              <w:rPr>
                <w:rtl/>
              </w:rPr>
              <w:t>ממויין</w:t>
            </w:r>
            <w:proofErr w:type="spellEnd"/>
            <w:r w:rsidRPr="00C31EBA">
              <w:rPr>
                <w:rtl/>
              </w:rPr>
              <w:t>.</w:t>
            </w:r>
          </w:p>
        </w:tc>
      </w:tr>
      <w:tr w:rsidR="00C31EBA" w:rsidRPr="00C31EBA" w14:paraId="4D4F252D" w14:textId="77777777" w:rsidTr="009144B9">
        <w:trPr>
          <w:trHeight w:val="640"/>
        </w:trPr>
        <w:tc>
          <w:tcPr>
            <w:tcW w:w="3175" w:type="dxa"/>
            <w:hideMark/>
          </w:tcPr>
          <w:p w14:paraId="1062A2AF" w14:textId="77777777" w:rsidR="00C31EBA" w:rsidRPr="00C31EBA" w:rsidRDefault="00C31EBA" w:rsidP="00C31EBA">
            <w:proofErr w:type="spellStart"/>
            <w:r w:rsidRPr="00C31EBA">
              <w:lastRenderedPageBreak/>
              <w:t>bestStudents</w:t>
            </w:r>
            <w:proofErr w:type="spellEnd"/>
          </w:p>
        </w:tc>
        <w:tc>
          <w:tcPr>
            <w:tcW w:w="6236" w:type="dxa"/>
            <w:hideMark/>
          </w:tcPr>
          <w:p w14:paraId="3307CCF8" w14:textId="77777777" w:rsidR="00C31EBA" w:rsidRPr="00C31EBA" w:rsidRDefault="00C31EBA" w:rsidP="00C31EBA">
            <w:pPr>
              <w:rPr>
                <w:rtl/>
              </w:rPr>
            </w:pPr>
            <w:r w:rsidRPr="00C31EBA">
              <w:rPr>
                <w:rtl/>
              </w:rPr>
              <w:t xml:space="preserve">כתבו פעולה המקבלת תור של תלמידים, ומחזירה מחסנית של התלמידים עם הציון הכי גבוה (יכולים להיות מספר תלמידים שקיבלו את הציון הכי גבוה). הערך הוא אובייקט </w:t>
            </w:r>
            <w:r w:rsidRPr="00C31EBA">
              <w:t>Student</w:t>
            </w:r>
            <w:r w:rsidRPr="00C31EBA">
              <w:rPr>
                <w:rtl/>
              </w:rPr>
              <w:t xml:space="preserve"> הכולל </w:t>
            </w:r>
            <w:r w:rsidRPr="00C31EBA">
              <w:t>string name</w:t>
            </w:r>
            <w:r w:rsidRPr="00C31EBA">
              <w:rPr>
                <w:rtl/>
              </w:rPr>
              <w:t xml:space="preserve"> ו-</w:t>
            </w:r>
            <w:r w:rsidRPr="00C31EBA">
              <w:t xml:space="preserve"> int grade</w:t>
            </w:r>
            <w:r w:rsidRPr="00C31EBA">
              <w:rPr>
                <w:rtl/>
              </w:rPr>
              <w:t xml:space="preserve">. הניחו שיש פעולות </w:t>
            </w:r>
            <w:proofErr w:type="spellStart"/>
            <w:r w:rsidRPr="00C31EBA">
              <w:t>get,set</w:t>
            </w:r>
            <w:proofErr w:type="spellEnd"/>
            <w:r w:rsidRPr="00C31EBA">
              <w:rPr>
                <w:rtl/>
              </w:rPr>
              <w:t xml:space="preserve"> במחלקה ובנאים כפי שתבחרו. סיבוכיות הזמן חייבת להיות </w:t>
            </w:r>
            <w:r w:rsidRPr="00C31EBA">
              <w:t>O(n)</w:t>
            </w:r>
            <w:r w:rsidRPr="00C31EBA">
              <w:rPr>
                <w:rtl/>
              </w:rPr>
              <w:t>.</w:t>
            </w:r>
          </w:p>
        </w:tc>
      </w:tr>
    </w:tbl>
    <w:p w14:paraId="02061BBD" w14:textId="2F9E504D" w:rsidR="00165E01" w:rsidRDefault="00165E01" w:rsidP="00AC762B">
      <w:pPr>
        <w:rPr>
          <w:rtl/>
        </w:rPr>
      </w:pPr>
    </w:p>
    <w:p w14:paraId="1CA76698" w14:textId="2319CCAE" w:rsidR="00C31EBA" w:rsidRDefault="00C31EBA" w:rsidP="00AC762B">
      <w:pPr>
        <w:rPr>
          <w:rtl/>
        </w:rPr>
      </w:pPr>
    </w:p>
    <w:p w14:paraId="0A72751C" w14:textId="72E147A1" w:rsidR="00C31EBA" w:rsidRDefault="00C31EBA" w:rsidP="00C31EBA">
      <w:pPr>
        <w:pStyle w:val="30"/>
        <w:rPr>
          <w:rtl/>
        </w:rPr>
      </w:pPr>
      <w:r>
        <w:rPr>
          <w:rFonts w:hint="cs"/>
          <w:rtl/>
        </w:rPr>
        <w:t>תור של תורים ותור של שרשרת חוליות</w:t>
      </w:r>
    </w:p>
    <w:p w14:paraId="6C7C13F8" w14:textId="0FD5A955" w:rsidR="00C31EBA" w:rsidRDefault="00C31EBA" w:rsidP="00C31EBA">
      <w:pPr>
        <w:rPr>
          <w:rtl/>
        </w:rPr>
      </w:pPr>
    </w:p>
    <w:p w14:paraId="779B97E0" w14:textId="73D072A2" w:rsidR="00C31EBA" w:rsidRDefault="00C31EBA" w:rsidP="00C31EBA">
      <w:pPr>
        <w:rPr>
          <w:rtl/>
        </w:rPr>
      </w:pPr>
      <w:r>
        <w:rPr>
          <w:rFonts w:hint="cs"/>
          <w:rtl/>
        </w:rPr>
        <w:t xml:space="preserve">נתון תור </w:t>
      </w:r>
      <w:r w:rsidR="00097176">
        <w:t>QQ</w:t>
      </w:r>
      <w:r>
        <w:rPr>
          <w:rFonts w:hint="cs"/>
          <w:rtl/>
        </w:rPr>
        <w:t xml:space="preserve"> שבו כל איבר הוא תור של מספרים שלמים. כל תור </w:t>
      </w:r>
      <w:proofErr w:type="spellStart"/>
      <w:r>
        <w:rPr>
          <w:rFonts w:hint="cs"/>
          <w:rtl/>
        </w:rPr>
        <w:t>ממויין</w:t>
      </w:r>
      <w:proofErr w:type="spellEnd"/>
      <w:r>
        <w:rPr>
          <w:rFonts w:hint="cs"/>
          <w:rtl/>
        </w:rPr>
        <w:t xml:space="preserve"> בסדר עולה כך שהאיבר בראש התור הוא הקטן ביותר.</w:t>
      </w:r>
    </w:p>
    <w:p w14:paraId="5DE08695" w14:textId="38AA16F8" w:rsidR="00097176" w:rsidRDefault="00097176" w:rsidP="00C31EBA">
      <w:pPr>
        <w:rPr>
          <w:noProof/>
          <w:rtl/>
        </w:rPr>
      </w:pPr>
      <w:r w:rsidRPr="00C31EBA">
        <w:drawing>
          <wp:anchor distT="0" distB="0" distL="114300" distR="114300" simplePos="0" relativeHeight="251664384" behindDoc="0" locked="0" layoutInCell="1" allowOverlap="1" wp14:anchorId="3D29416F" wp14:editId="374903A2">
            <wp:simplePos x="0" y="0"/>
            <wp:positionH relativeFrom="column">
              <wp:posOffset>-319932</wp:posOffset>
            </wp:positionH>
            <wp:positionV relativeFrom="paragraph">
              <wp:posOffset>221615</wp:posOffset>
            </wp:positionV>
            <wp:extent cx="5599957" cy="1657350"/>
            <wp:effectExtent l="0" t="0" r="1270" b="0"/>
            <wp:wrapNone/>
            <wp:docPr id="166304095" name="תמונה 11">
              <a:extLst xmlns:a="http://schemas.openxmlformats.org/drawingml/2006/main">
                <a:ext uri="{FF2B5EF4-FFF2-40B4-BE49-F238E27FC236}">
                  <a16:creationId xmlns:a16="http://schemas.microsoft.com/office/drawing/2014/main" id="{3E38AA18-7C3E-512D-2CD6-D9A46465F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תמונה 11">
                      <a:extLst>
                        <a:ext uri="{FF2B5EF4-FFF2-40B4-BE49-F238E27FC236}">
                          <a16:creationId xmlns:a16="http://schemas.microsoft.com/office/drawing/2014/main" id="{3E38AA18-7C3E-512D-2CD6-D9A46465F1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73" b="3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26" cy="165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EBA">
        <w:rPr>
          <w:rFonts w:hint="cs"/>
          <w:rtl/>
        </w:rPr>
        <w:t>לדוגמה:</w:t>
      </w:r>
    </w:p>
    <w:p w14:paraId="602FDB2C" w14:textId="77777777" w:rsidR="00097176" w:rsidRDefault="00097176" w:rsidP="00C31EBA">
      <w:pPr>
        <w:rPr>
          <w:noProof/>
          <w:rtl/>
        </w:rPr>
      </w:pPr>
    </w:p>
    <w:p w14:paraId="62B58B8C" w14:textId="77777777" w:rsidR="00097176" w:rsidRDefault="00097176" w:rsidP="00C31EBA">
      <w:pPr>
        <w:rPr>
          <w:noProof/>
          <w:rtl/>
        </w:rPr>
      </w:pPr>
    </w:p>
    <w:p w14:paraId="3D03BE4E" w14:textId="77777777" w:rsidR="00097176" w:rsidRDefault="00097176" w:rsidP="00C31EBA">
      <w:pPr>
        <w:rPr>
          <w:noProof/>
          <w:rtl/>
        </w:rPr>
      </w:pPr>
    </w:p>
    <w:p w14:paraId="0650AD45" w14:textId="77777777" w:rsidR="00097176" w:rsidRDefault="00097176" w:rsidP="00C31EBA">
      <w:pPr>
        <w:rPr>
          <w:noProof/>
          <w:rtl/>
        </w:rPr>
      </w:pPr>
    </w:p>
    <w:p w14:paraId="786BA1E1" w14:textId="77777777" w:rsidR="00097176" w:rsidRDefault="00097176" w:rsidP="00C31EBA">
      <w:pPr>
        <w:rPr>
          <w:noProof/>
          <w:rtl/>
        </w:rPr>
      </w:pPr>
    </w:p>
    <w:p w14:paraId="07CC601A" w14:textId="77777777" w:rsidR="00097176" w:rsidRDefault="00097176" w:rsidP="00C31EBA">
      <w:pPr>
        <w:rPr>
          <w:noProof/>
          <w:rtl/>
        </w:rPr>
      </w:pPr>
    </w:p>
    <w:p w14:paraId="0AA2D5F3" w14:textId="77777777" w:rsidR="00097176" w:rsidRDefault="00097176" w:rsidP="00C31EBA">
      <w:pPr>
        <w:rPr>
          <w:noProof/>
          <w:rtl/>
        </w:rPr>
      </w:pPr>
    </w:p>
    <w:p w14:paraId="45354395" w14:textId="77777777" w:rsidR="00097176" w:rsidRDefault="00097176" w:rsidP="00C31EBA">
      <w:pPr>
        <w:rPr>
          <w:noProof/>
          <w:rtl/>
        </w:rPr>
      </w:pPr>
    </w:p>
    <w:p w14:paraId="57517FDB" w14:textId="5C638023" w:rsidR="00097176" w:rsidRDefault="00097176" w:rsidP="00097176">
      <w:pPr>
        <w:pStyle w:val="af1"/>
        <w:numPr>
          <w:ilvl w:val="0"/>
          <w:numId w:val="11"/>
        </w:numPr>
        <w:rPr>
          <w:noProof/>
        </w:rPr>
      </w:pPr>
      <w:r>
        <w:rPr>
          <w:rFonts w:hint="cs"/>
          <w:noProof/>
          <w:rtl/>
        </w:rPr>
        <w:t xml:space="preserve">כיתבו פעולה חיצונית המקבלת תור של תורים </w:t>
      </w:r>
      <w:r>
        <w:rPr>
          <w:noProof/>
        </w:rPr>
        <w:t>QQ</w:t>
      </w:r>
      <w:r>
        <w:rPr>
          <w:rFonts w:hint="cs"/>
          <w:noProof/>
          <w:rtl/>
        </w:rPr>
        <w:t xml:space="preserve">  ומחזירה תור שכל איבר בו הוא שרשרת חוליות. </w:t>
      </w:r>
      <w:r>
        <w:rPr>
          <w:noProof/>
        </w:rPr>
        <w:t>QL</w:t>
      </w:r>
      <w:r>
        <w:rPr>
          <w:rFonts w:hint="cs"/>
          <w:noProof/>
          <w:rtl/>
        </w:rPr>
        <w:t xml:space="preserve"> הוא תור משלים לתור </w:t>
      </w:r>
      <w:r>
        <w:rPr>
          <w:noProof/>
        </w:rPr>
        <w:t>QQ</w:t>
      </w:r>
      <w:r>
        <w:rPr>
          <w:rFonts w:hint="cs"/>
          <w:noProof/>
          <w:rtl/>
        </w:rPr>
        <w:t xml:space="preserve"> כך שבכל שרשרת הממוקמת בתור </w:t>
      </w:r>
      <w:r>
        <w:rPr>
          <w:noProof/>
        </w:rPr>
        <w:t>QL</w:t>
      </w:r>
      <w:r>
        <w:rPr>
          <w:rFonts w:hint="cs"/>
          <w:noProof/>
          <w:rtl/>
        </w:rPr>
        <w:t xml:space="preserve"> נמצאים כל המספרים החסרים בתור הממוקם באותו מקום בתור </w:t>
      </w:r>
      <w:r>
        <w:rPr>
          <w:noProof/>
        </w:rPr>
        <w:t>QQ</w:t>
      </w:r>
      <w:r>
        <w:rPr>
          <w:rFonts w:hint="cs"/>
          <w:noProof/>
          <w:rtl/>
        </w:rPr>
        <w:t>, כדי שיהיה רצף של מספרים עוקבים מהקטן ועד הגדול. על המספרים בשרשרות להיות ממוינים מהקטן לגדול כך שהמספר בתחילת השרשרת הוא הקטן ביותר.</w:t>
      </w:r>
    </w:p>
    <w:p w14:paraId="2173DF49" w14:textId="005BC94B" w:rsidR="00097176" w:rsidRDefault="00097176" w:rsidP="00097176">
      <w:pPr>
        <w:pStyle w:val="af1"/>
        <w:numPr>
          <w:ilvl w:val="0"/>
          <w:numId w:val="11"/>
        </w:numPr>
        <w:rPr>
          <w:noProof/>
        </w:rPr>
      </w:pPr>
      <w:r>
        <w:rPr>
          <w:rFonts w:hint="cs"/>
          <w:noProof/>
          <w:rtl/>
        </w:rPr>
        <w:t>מה סיבוכיות זמן ריצה של הפעולה שכתבתם ? נמקו</w:t>
      </w:r>
    </w:p>
    <w:p w14:paraId="1DEC8B16" w14:textId="77777777" w:rsidR="009D2B9F" w:rsidRDefault="009D2B9F" w:rsidP="009D2B9F">
      <w:pPr>
        <w:rPr>
          <w:noProof/>
          <w:rtl/>
        </w:rPr>
      </w:pPr>
    </w:p>
    <w:p w14:paraId="783EDCA1" w14:textId="77777777" w:rsidR="009D2B9F" w:rsidRDefault="009D2B9F">
      <w:pPr>
        <w:keepLines w:val="0"/>
        <w:bidi w:val="0"/>
        <w:spacing w:line="240" w:lineRule="auto"/>
        <w:jc w:val="left"/>
        <w:rPr>
          <w:b/>
          <w:bCs/>
          <w:noProof/>
          <w:sz w:val="32"/>
          <w:szCs w:val="32"/>
          <w:u w:val="single"/>
          <w:rtl/>
        </w:rPr>
      </w:pPr>
      <w:r>
        <w:rPr>
          <w:noProof/>
          <w:rtl/>
        </w:rPr>
        <w:br w:type="page"/>
      </w:r>
    </w:p>
    <w:p w14:paraId="56654BDC" w14:textId="64E57889" w:rsidR="009D2B9F" w:rsidRDefault="009D2B9F" w:rsidP="009D2B9F">
      <w:pPr>
        <w:pStyle w:val="30"/>
        <w:rPr>
          <w:noProof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E1B07" wp14:editId="3FE0982E">
                <wp:simplePos x="0" y="0"/>
                <wp:positionH relativeFrom="column">
                  <wp:posOffset>992505</wp:posOffset>
                </wp:positionH>
                <wp:positionV relativeFrom="paragraph">
                  <wp:posOffset>227965</wp:posOffset>
                </wp:positionV>
                <wp:extent cx="4286250" cy="295275"/>
                <wp:effectExtent l="0" t="0" r="19050" b="28575"/>
                <wp:wrapNone/>
                <wp:docPr id="32286422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211C7" w14:textId="749D3673" w:rsidR="009D2B9F" w:rsidRPr="009D2B9F" w:rsidRDefault="009D2B9F" w:rsidP="009D2B9F">
                            <w:pPr>
                              <w:spacing w:line="240" w:lineRule="auto"/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</w:pPr>
                            <w:r w:rsidRPr="009D2B9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א.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9D2B9F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ממשו את </w:t>
                            </w:r>
                            <w:r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הפעולה </w:t>
                            </w:r>
                            <w:r w:rsidR="002F3E85">
                              <w:rPr>
                                <w:sz w:val="22"/>
                                <w:szCs w:val="22"/>
                              </w:rPr>
                              <w:t>Size</w:t>
                            </w:r>
                            <w:r w:rsidR="002F3E85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המתוארת בטבלה הבאה.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E1B07" id="_x0000_t202" coordsize="21600,21600" o:spt="202" path="m,l,21600r21600,l21600,xe">
                <v:stroke joinstyle="miter"/>
                <v:path gradientshapeok="t" o:connecttype="rect"/>
              </v:shapetype>
              <v:shape id="תיבת טקסט 3" o:spid="_x0000_s1026" type="#_x0000_t202" style="position:absolute;left:0;text-align:left;margin-left:78.15pt;margin-top:17.95pt;width:337.5pt;height:2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" fillcolor="white [3201]" strokeweight=".5pt">
                <v:textbox>
                  <w:txbxContent>
                    <w:p w14:paraId="5F2211C7" w14:textId="749D3673" w:rsidR="009D2B9F" w:rsidRPr="009D2B9F" w:rsidRDefault="009D2B9F" w:rsidP="009D2B9F">
                      <w:pPr>
                        <w:spacing w:line="240" w:lineRule="auto"/>
                        <w:rPr>
                          <w:rFonts w:hint="cs"/>
                          <w:sz w:val="22"/>
                          <w:szCs w:val="22"/>
                          <w:rtl/>
                        </w:rPr>
                      </w:pPr>
                      <w:r w:rsidRPr="009D2B9F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>א.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 </w:t>
                      </w:r>
                      <w:r w:rsidRPr="009D2B9F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ממשו את </w:t>
                      </w:r>
                      <w:r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הפעולה </w:t>
                      </w:r>
                      <w:r w:rsidR="002F3E85">
                        <w:rPr>
                          <w:sz w:val="22"/>
                          <w:szCs w:val="22"/>
                        </w:rPr>
                        <w:t>Size</w:t>
                      </w:r>
                      <w:r w:rsidR="002F3E85">
                        <w:rPr>
                          <w:rFonts w:hint="cs"/>
                          <w:sz w:val="22"/>
                          <w:szCs w:val="22"/>
                          <w:rtl/>
                        </w:rPr>
                        <w:t xml:space="preserve"> המתוארת בטבלה הבאה.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0C77A4" wp14:editId="011CAC6C">
                <wp:simplePos x="0" y="0"/>
                <wp:positionH relativeFrom="column">
                  <wp:posOffset>2116455</wp:posOffset>
                </wp:positionH>
                <wp:positionV relativeFrom="paragraph">
                  <wp:posOffset>295275</wp:posOffset>
                </wp:positionV>
                <wp:extent cx="3209925" cy="200025"/>
                <wp:effectExtent l="0" t="0" r="9525" b="9525"/>
                <wp:wrapNone/>
                <wp:docPr id="1158087557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2000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5AF330" id="מלבן: פינות מעוגלות 2" o:spid="_x0000_s1026" style="position:absolute;left:0;text-align:left;margin-left:166.65pt;margin-top:23.25pt;width:252.75pt;height:1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" fillcolor="white [3212]" stroked="f" strokeweight="1pt">
                <v:stroke joinstyle="miter"/>
              </v:roundrect>
            </w:pict>
          </mc:Fallback>
        </mc:AlternateContent>
      </w:r>
      <w:r w:rsidRPr="009D2B9F">
        <w:drawing>
          <wp:anchor distT="0" distB="0" distL="114300" distR="114300" simplePos="0" relativeHeight="251665408" behindDoc="0" locked="0" layoutInCell="1" allowOverlap="1" wp14:anchorId="1CE0305C" wp14:editId="1AE8849A">
            <wp:simplePos x="0" y="0"/>
            <wp:positionH relativeFrom="column">
              <wp:posOffset>-398145</wp:posOffset>
            </wp:positionH>
            <wp:positionV relativeFrom="paragraph">
              <wp:posOffset>295391</wp:posOffset>
            </wp:positionV>
            <wp:extent cx="6101948" cy="3028950"/>
            <wp:effectExtent l="0" t="0" r="0" b="0"/>
            <wp:wrapNone/>
            <wp:docPr id="15" name="מציין מיקום תוכן 9">
              <a:extLst xmlns:a="http://schemas.openxmlformats.org/drawingml/2006/main">
                <a:ext uri="{FF2B5EF4-FFF2-40B4-BE49-F238E27FC236}">
                  <a16:creationId xmlns:a16="http://schemas.microsoft.com/office/drawing/2014/main" id="{1DB70439-B967-DF0A-4B88-FAED3BB604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מציין מיקום תוכן 9">
                      <a:extLst>
                        <a:ext uri="{FF2B5EF4-FFF2-40B4-BE49-F238E27FC236}">
                          <a16:creationId xmlns:a16="http://schemas.microsoft.com/office/drawing/2014/main" id="{1DB70439-B967-DF0A-4B88-FAED3BB604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948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w:t>שאלה מבגרות 2021</w:t>
      </w:r>
    </w:p>
    <w:p w14:paraId="31877BFD" w14:textId="55C55DFF" w:rsidR="009D2B9F" w:rsidRDefault="009D2B9F" w:rsidP="009D2B9F">
      <w:pPr>
        <w:rPr>
          <w:rtl/>
        </w:rPr>
      </w:pPr>
    </w:p>
    <w:p w14:paraId="314B3D7D" w14:textId="1D20DF39" w:rsidR="009D2B9F" w:rsidRDefault="009D2B9F" w:rsidP="009D2B9F">
      <w:pPr>
        <w:rPr>
          <w:rtl/>
        </w:rPr>
      </w:pPr>
    </w:p>
    <w:p w14:paraId="64C17D59" w14:textId="77777777" w:rsidR="009D2B9F" w:rsidRDefault="009D2B9F" w:rsidP="009D2B9F">
      <w:pPr>
        <w:rPr>
          <w:rtl/>
        </w:rPr>
      </w:pPr>
    </w:p>
    <w:p w14:paraId="12187A0F" w14:textId="77777777" w:rsidR="009D2B9F" w:rsidRDefault="009D2B9F" w:rsidP="009D2B9F">
      <w:pPr>
        <w:rPr>
          <w:rtl/>
        </w:rPr>
      </w:pPr>
    </w:p>
    <w:p w14:paraId="783822B6" w14:textId="54BBDAF1" w:rsidR="009D2B9F" w:rsidRDefault="002F3E85" w:rsidP="009D2B9F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CB2CB0" wp14:editId="619D42FC">
                <wp:simplePos x="0" y="0"/>
                <wp:positionH relativeFrom="column">
                  <wp:posOffset>5088255</wp:posOffset>
                </wp:positionH>
                <wp:positionV relativeFrom="paragraph">
                  <wp:posOffset>95885</wp:posOffset>
                </wp:positionV>
                <wp:extent cx="312420" cy="238125"/>
                <wp:effectExtent l="0" t="0" r="0" b="9525"/>
                <wp:wrapNone/>
                <wp:docPr id="34958645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04F37A" w14:textId="52EFC341" w:rsidR="002F3E85" w:rsidRPr="002F3E85" w:rsidRDefault="002F3E8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F3E85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B2CB0" id="תיבת טקסט 4" o:spid="_x0000_s1027" type="#_x0000_t202" style="position:absolute;left:0;text-align:left;margin-left:400.65pt;margin-top:7.55pt;width:24.6pt;height:1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" fillcolor="white [3212]" stroked="f" strokeweight=".5pt">
                <v:textbox>
                  <w:txbxContent>
                    <w:p w14:paraId="4A04F37A" w14:textId="52EFC341" w:rsidR="002F3E85" w:rsidRPr="002F3E85" w:rsidRDefault="002F3E85">
                      <w:pPr>
                        <w:rPr>
                          <w:b/>
                          <w:bCs/>
                        </w:rPr>
                      </w:pPr>
                      <w:r w:rsidRPr="002F3E85">
                        <w:rPr>
                          <w:rFonts w:hint="cs"/>
                          <w:b/>
                          <w:bCs/>
                          <w:rtl/>
                        </w:rPr>
                        <w:t>ב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3B0598B" w14:textId="465AE6AB" w:rsidR="009D2B9F" w:rsidRDefault="009D2B9F" w:rsidP="009D2B9F">
      <w:pPr>
        <w:rPr>
          <w:rtl/>
        </w:rPr>
      </w:pPr>
    </w:p>
    <w:p w14:paraId="0F1C280E" w14:textId="77777777" w:rsidR="009D2B9F" w:rsidRDefault="009D2B9F" w:rsidP="009D2B9F">
      <w:pPr>
        <w:rPr>
          <w:rtl/>
        </w:rPr>
      </w:pPr>
    </w:p>
    <w:p w14:paraId="2014CDFF" w14:textId="3D735B8A" w:rsidR="009D2B9F" w:rsidRDefault="009D2B9F" w:rsidP="009D2B9F">
      <w:pPr>
        <w:rPr>
          <w:rtl/>
        </w:rPr>
      </w:pPr>
    </w:p>
    <w:p w14:paraId="0BCEAC21" w14:textId="65D360CB" w:rsidR="009D2B9F" w:rsidRDefault="009D2B9F" w:rsidP="009D2B9F">
      <w:pPr>
        <w:rPr>
          <w:rtl/>
        </w:rPr>
      </w:pPr>
    </w:p>
    <w:p w14:paraId="4006E438" w14:textId="248C49B4" w:rsidR="009D2B9F" w:rsidRDefault="009D2B9F" w:rsidP="009D2B9F">
      <w:pPr>
        <w:rPr>
          <w:rtl/>
        </w:rPr>
      </w:pPr>
    </w:p>
    <w:p w14:paraId="0ED69C9B" w14:textId="3F861D68" w:rsidR="009D2B9F" w:rsidRDefault="009D2B9F" w:rsidP="009D2B9F">
      <w:pPr>
        <w:rPr>
          <w:rtl/>
        </w:rPr>
      </w:pPr>
    </w:p>
    <w:p w14:paraId="48E45C40" w14:textId="484E0810" w:rsidR="009D2B9F" w:rsidRDefault="009D2B9F" w:rsidP="009D2B9F">
      <w:pPr>
        <w:rPr>
          <w:rtl/>
        </w:rPr>
      </w:pPr>
    </w:p>
    <w:p w14:paraId="3F0D2354" w14:textId="53ED3A2F" w:rsidR="009D2B9F" w:rsidRDefault="009D2B9F" w:rsidP="009D2B9F">
      <w:pPr>
        <w:rPr>
          <w:rtl/>
        </w:rPr>
      </w:pPr>
    </w:p>
    <w:p w14:paraId="0ABDE422" w14:textId="4EDDFC62" w:rsidR="009D2B9F" w:rsidRDefault="001307B1" w:rsidP="009D2B9F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B55FAE" wp14:editId="7EAC8C88">
                <wp:simplePos x="0" y="0"/>
                <wp:positionH relativeFrom="column">
                  <wp:posOffset>5220970</wp:posOffset>
                </wp:positionH>
                <wp:positionV relativeFrom="paragraph">
                  <wp:posOffset>147955</wp:posOffset>
                </wp:positionV>
                <wp:extent cx="312420" cy="238125"/>
                <wp:effectExtent l="0" t="0" r="0" b="9525"/>
                <wp:wrapNone/>
                <wp:docPr id="1832811177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E5A31F" w14:textId="3774DBF0" w:rsidR="001307B1" w:rsidRPr="002F3E85" w:rsidRDefault="001307B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ג.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55FAE" id="_x0000_s1028" type="#_x0000_t202" style="position:absolute;left:0;text-align:left;margin-left:411.1pt;margin-top:11.65pt;width:24.6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" fillcolor="white [3212]" stroked="f" strokeweight=".5pt">
                <v:textbox>
                  <w:txbxContent>
                    <w:p w14:paraId="47E5A31F" w14:textId="3774DBF0" w:rsidR="001307B1" w:rsidRPr="002F3E85" w:rsidRDefault="001307B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ג.</w:t>
                      </w:r>
                    </w:p>
                  </w:txbxContent>
                </v:textbox>
              </v:shape>
            </w:pict>
          </mc:Fallback>
        </mc:AlternateContent>
      </w:r>
      <w:r w:rsidRPr="001307B1">
        <w:drawing>
          <wp:anchor distT="0" distB="0" distL="114300" distR="114300" simplePos="0" relativeHeight="251670528" behindDoc="0" locked="0" layoutInCell="1" allowOverlap="1" wp14:anchorId="1C526D36" wp14:editId="3159ADC8">
            <wp:simplePos x="0" y="0"/>
            <wp:positionH relativeFrom="column">
              <wp:posOffset>-226695</wp:posOffset>
            </wp:positionH>
            <wp:positionV relativeFrom="paragraph">
              <wp:posOffset>95885</wp:posOffset>
            </wp:positionV>
            <wp:extent cx="5779135" cy="4436557"/>
            <wp:effectExtent l="0" t="0" r="0" b="2540"/>
            <wp:wrapNone/>
            <wp:docPr id="159646614" name="תמונה 11">
              <a:extLst xmlns:a="http://schemas.openxmlformats.org/drawingml/2006/main">
                <a:ext uri="{FF2B5EF4-FFF2-40B4-BE49-F238E27FC236}">
                  <a16:creationId xmlns:a16="http://schemas.microsoft.com/office/drawing/2014/main" id="{08FFB924-8914-EE0C-6764-5381B1394D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תמונה 11">
                      <a:extLst>
                        <a:ext uri="{FF2B5EF4-FFF2-40B4-BE49-F238E27FC236}">
                          <a16:creationId xmlns:a16="http://schemas.microsoft.com/office/drawing/2014/main" id="{08FFB924-8914-EE0C-6764-5381B1394D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43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0717C" w14:textId="17CD4B8B" w:rsidR="009D2B9F" w:rsidRDefault="009D2B9F" w:rsidP="009D2B9F">
      <w:pPr>
        <w:rPr>
          <w:rtl/>
        </w:rPr>
      </w:pPr>
    </w:p>
    <w:p w14:paraId="41D794C1" w14:textId="365B3E2F" w:rsidR="009D2B9F" w:rsidRPr="009D2B9F" w:rsidRDefault="009D2B9F" w:rsidP="001307B1">
      <w:pPr>
        <w:rPr>
          <w:rtl/>
        </w:rPr>
      </w:pPr>
    </w:p>
    <w:p w14:paraId="3394B744" w14:textId="72E43AA1" w:rsidR="00C31EBA" w:rsidRDefault="00C31EBA" w:rsidP="00C31EBA">
      <w:pPr>
        <w:rPr>
          <w:rtl/>
        </w:rPr>
      </w:pPr>
    </w:p>
    <w:p w14:paraId="6DF178B9" w14:textId="77777777" w:rsidR="001307B1" w:rsidRDefault="001307B1" w:rsidP="00C31EBA">
      <w:pPr>
        <w:rPr>
          <w:rtl/>
        </w:rPr>
      </w:pPr>
    </w:p>
    <w:p w14:paraId="249B5A2C" w14:textId="77777777" w:rsidR="001307B1" w:rsidRDefault="001307B1" w:rsidP="00C31EBA">
      <w:pPr>
        <w:rPr>
          <w:rtl/>
        </w:rPr>
      </w:pPr>
    </w:p>
    <w:p w14:paraId="66466BAA" w14:textId="77777777" w:rsidR="001307B1" w:rsidRDefault="001307B1" w:rsidP="00C31EBA">
      <w:pPr>
        <w:rPr>
          <w:rtl/>
        </w:rPr>
      </w:pPr>
    </w:p>
    <w:p w14:paraId="48AD9D9D" w14:textId="77777777" w:rsidR="001307B1" w:rsidRDefault="001307B1" w:rsidP="00C31EBA">
      <w:pPr>
        <w:rPr>
          <w:rtl/>
        </w:rPr>
      </w:pPr>
    </w:p>
    <w:p w14:paraId="3FB5F2D6" w14:textId="77777777" w:rsidR="001307B1" w:rsidRDefault="001307B1" w:rsidP="00C31EBA">
      <w:pPr>
        <w:rPr>
          <w:rtl/>
        </w:rPr>
      </w:pPr>
    </w:p>
    <w:p w14:paraId="0EFDAE3B" w14:textId="77777777" w:rsidR="001307B1" w:rsidRDefault="001307B1" w:rsidP="00C31EBA">
      <w:pPr>
        <w:rPr>
          <w:rtl/>
        </w:rPr>
      </w:pPr>
    </w:p>
    <w:p w14:paraId="0875560A" w14:textId="77777777" w:rsidR="001307B1" w:rsidRDefault="001307B1" w:rsidP="00C31EBA">
      <w:pPr>
        <w:rPr>
          <w:rtl/>
        </w:rPr>
      </w:pPr>
    </w:p>
    <w:p w14:paraId="7A83C42B" w14:textId="77777777" w:rsidR="001307B1" w:rsidRDefault="001307B1" w:rsidP="00C31EBA">
      <w:pPr>
        <w:rPr>
          <w:rtl/>
        </w:rPr>
      </w:pPr>
    </w:p>
    <w:p w14:paraId="06120519" w14:textId="77777777" w:rsidR="001307B1" w:rsidRDefault="001307B1" w:rsidP="00C31EBA">
      <w:pPr>
        <w:rPr>
          <w:rtl/>
        </w:rPr>
      </w:pPr>
    </w:p>
    <w:p w14:paraId="2CD342A6" w14:textId="77777777" w:rsidR="001307B1" w:rsidRDefault="001307B1" w:rsidP="00C31EBA">
      <w:pPr>
        <w:rPr>
          <w:rtl/>
        </w:rPr>
      </w:pPr>
    </w:p>
    <w:p w14:paraId="78DF0267" w14:textId="77777777" w:rsidR="001307B1" w:rsidRDefault="001307B1" w:rsidP="00C31EBA">
      <w:pPr>
        <w:rPr>
          <w:rtl/>
        </w:rPr>
      </w:pPr>
    </w:p>
    <w:p w14:paraId="36E1865F" w14:textId="77777777" w:rsidR="001307B1" w:rsidRDefault="001307B1" w:rsidP="00C31EBA">
      <w:pPr>
        <w:rPr>
          <w:rtl/>
        </w:rPr>
      </w:pPr>
    </w:p>
    <w:p w14:paraId="08ABB417" w14:textId="77777777" w:rsidR="001307B1" w:rsidRDefault="001307B1" w:rsidP="00C31EBA">
      <w:pPr>
        <w:rPr>
          <w:rtl/>
        </w:rPr>
      </w:pPr>
    </w:p>
    <w:p w14:paraId="328A7595" w14:textId="77777777" w:rsidR="001307B1" w:rsidRDefault="001307B1" w:rsidP="00C31EBA">
      <w:pPr>
        <w:rPr>
          <w:rtl/>
        </w:rPr>
      </w:pPr>
    </w:p>
    <w:p w14:paraId="5D320624" w14:textId="77777777" w:rsidR="001307B1" w:rsidRDefault="001307B1" w:rsidP="00C31EBA">
      <w:pPr>
        <w:rPr>
          <w:rtl/>
        </w:rPr>
      </w:pPr>
    </w:p>
    <w:p w14:paraId="3D908453" w14:textId="77777777" w:rsidR="001307B1" w:rsidRDefault="001307B1" w:rsidP="00C31EBA">
      <w:pPr>
        <w:rPr>
          <w:rtl/>
        </w:rPr>
      </w:pPr>
    </w:p>
    <w:p w14:paraId="370D377E" w14:textId="77777777" w:rsidR="001307B1" w:rsidRDefault="001307B1" w:rsidP="00C31EBA">
      <w:pPr>
        <w:rPr>
          <w:rtl/>
        </w:rPr>
      </w:pPr>
    </w:p>
    <w:p w14:paraId="2C045DC4" w14:textId="77777777" w:rsidR="001307B1" w:rsidRDefault="001307B1" w:rsidP="00C31EBA">
      <w:pPr>
        <w:rPr>
          <w:rtl/>
        </w:rPr>
      </w:pPr>
    </w:p>
    <w:p w14:paraId="65A9D76E" w14:textId="77777777" w:rsidR="001307B1" w:rsidRDefault="001307B1" w:rsidP="00C31EBA">
      <w:pPr>
        <w:rPr>
          <w:rtl/>
        </w:rPr>
      </w:pPr>
    </w:p>
    <w:p w14:paraId="7091629B" w14:textId="77777777" w:rsidR="001307B1" w:rsidRDefault="001307B1" w:rsidP="00C31EBA">
      <w:pPr>
        <w:rPr>
          <w:rtl/>
        </w:rPr>
      </w:pPr>
    </w:p>
    <w:p w14:paraId="2A299C96" w14:textId="77777777" w:rsidR="001307B1" w:rsidRDefault="001307B1" w:rsidP="00C31EBA">
      <w:pPr>
        <w:rPr>
          <w:rtl/>
        </w:rPr>
      </w:pPr>
    </w:p>
    <w:p w14:paraId="671CE9A7" w14:textId="12CA9F3F" w:rsidR="001307B1" w:rsidRDefault="00C777EA" w:rsidP="001307B1">
      <w:pPr>
        <w:pStyle w:val="30"/>
        <w:rPr>
          <w:rtl/>
        </w:rPr>
      </w:pPr>
      <w:r w:rsidRPr="001307B1">
        <w:lastRenderedPageBreak/>
        <w:drawing>
          <wp:anchor distT="0" distB="0" distL="114300" distR="114300" simplePos="0" relativeHeight="251675648" behindDoc="0" locked="0" layoutInCell="1" allowOverlap="1" wp14:anchorId="424940F3" wp14:editId="15BD2CCE">
            <wp:simplePos x="0" y="0"/>
            <wp:positionH relativeFrom="column">
              <wp:posOffset>-131445</wp:posOffset>
            </wp:positionH>
            <wp:positionV relativeFrom="paragraph">
              <wp:posOffset>3609975</wp:posOffset>
            </wp:positionV>
            <wp:extent cx="5773420" cy="3103422"/>
            <wp:effectExtent l="38100" t="38100" r="93980" b="97155"/>
            <wp:wrapNone/>
            <wp:docPr id="1632604767" name="תמונה 10" descr="תמונה שמכילה טקסט, תרשים, תוכנית, סכמטי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28549EC2-05EF-3779-D6D1-487686828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04767" name="תמונה 10" descr="תמונה שמכילה טקסט, תרשים, תוכנית, סכמטי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28549EC2-05EF-3779-D6D1-4876868288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0127" cy="3107027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07B1">
        <w:drawing>
          <wp:anchor distT="0" distB="0" distL="114300" distR="114300" simplePos="0" relativeHeight="251676672" behindDoc="0" locked="0" layoutInCell="1" allowOverlap="1" wp14:anchorId="1825A528" wp14:editId="35B563EC">
            <wp:simplePos x="0" y="0"/>
            <wp:positionH relativeFrom="column">
              <wp:posOffset>-131445</wp:posOffset>
            </wp:positionH>
            <wp:positionV relativeFrom="paragraph">
              <wp:posOffset>428624</wp:posOffset>
            </wp:positionV>
            <wp:extent cx="5773420" cy="2790857"/>
            <wp:effectExtent l="38100" t="38100" r="93980" b="104775"/>
            <wp:wrapNone/>
            <wp:docPr id="9" name="תמונה 8" descr="תמונה שמכילה טקסט, צילום מסך, גופן, תרשים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8C71F07-334E-9D5C-832D-711775BE8D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תמונה 8" descr="תמונה שמכילה טקסט, צילום מסך, גופן, תרשים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E8C71F07-334E-9D5C-832D-711775BE8D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8" cy="2793007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7B1" w:rsidRPr="001307B1">
        <w:rPr>
          <w:rtl/>
        </w:rPr>
        <w:t>שאלה מבגרות 2019</w:t>
      </w:r>
    </w:p>
    <w:p w14:paraId="028DAE5D" w14:textId="77777777" w:rsidR="00C777EA" w:rsidRDefault="00C777EA" w:rsidP="00C777EA">
      <w:pPr>
        <w:rPr>
          <w:rtl/>
        </w:rPr>
      </w:pPr>
    </w:p>
    <w:p w14:paraId="56FCB63E" w14:textId="77777777" w:rsidR="00C777EA" w:rsidRDefault="00C777EA" w:rsidP="00C777EA">
      <w:pPr>
        <w:rPr>
          <w:rtl/>
        </w:rPr>
      </w:pPr>
    </w:p>
    <w:p w14:paraId="664C242D" w14:textId="77777777" w:rsidR="00C777EA" w:rsidRDefault="00C777EA" w:rsidP="00C777EA">
      <w:pPr>
        <w:rPr>
          <w:rtl/>
        </w:rPr>
      </w:pPr>
    </w:p>
    <w:p w14:paraId="41DE93EA" w14:textId="77777777" w:rsidR="00C777EA" w:rsidRDefault="00C777EA" w:rsidP="00C777EA">
      <w:pPr>
        <w:rPr>
          <w:rtl/>
        </w:rPr>
      </w:pPr>
    </w:p>
    <w:p w14:paraId="503ABC43" w14:textId="77777777" w:rsidR="00C777EA" w:rsidRDefault="00C777EA" w:rsidP="00C777EA">
      <w:pPr>
        <w:rPr>
          <w:rtl/>
        </w:rPr>
      </w:pPr>
    </w:p>
    <w:p w14:paraId="76FDE831" w14:textId="77777777" w:rsidR="00C777EA" w:rsidRDefault="00C777EA" w:rsidP="00C777EA">
      <w:pPr>
        <w:rPr>
          <w:rtl/>
        </w:rPr>
      </w:pPr>
    </w:p>
    <w:p w14:paraId="6D38B9BB" w14:textId="77777777" w:rsidR="00C777EA" w:rsidRDefault="00C777EA" w:rsidP="00C777EA">
      <w:pPr>
        <w:rPr>
          <w:rtl/>
        </w:rPr>
      </w:pPr>
    </w:p>
    <w:p w14:paraId="398E18F1" w14:textId="77777777" w:rsidR="00C777EA" w:rsidRDefault="00C777EA" w:rsidP="00C777EA">
      <w:pPr>
        <w:rPr>
          <w:rtl/>
        </w:rPr>
      </w:pPr>
    </w:p>
    <w:p w14:paraId="401D8968" w14:textId="77777777" w:rsidR="00C777EA" w:rsidRDefault="00C777EA" w:rsidP="00C777EA">
      <w:pPr>
        <w:rPr>
          <w:rtl/>
        </w:rPr>
      </w:pPr>
    </w:p>
    <w:p w14:paraId="091D6B61" w14:textId="77777777" w:rsidR="00C777EA" w:rsidRDefault="00C777EA" w:rsidP="00C777EA">
      <w:pPr>
        <w:rPr>
          <w:rtl/>
        </w:rPr>
      </w:pPr>
    </w:p>
    <w:p w14:paraId="31BFC7AA" w14:textId="77777777" w:rsidR="00C777EA" w:rsidRDefault="00C777EA" w:rsidP="00C777EA">
      <w:pPr>
        <w:rPr>
          <w:rtl/>
        </w:rPr>
      </w:pPr>
    </w:p>
    <w:p w14:paraId="46EE849B" w14:textId="77777777" w:rsidR="00C777EA" w:rsidRDefault="00C777EA" w:rsidP="00C777EA">
      <w:pPr>
        <w:rPr>
          <w:rtl/>
        </w:rPr>
      </w:pPr>
    </w:p>
    <w:p w14:paraId="19776D9B" w14:textId="77777777" w:rsidR="00C777EA" w:rsidRDefault="00C777EA" w:rsidP="00C777EA">
      <w:pPr>
        <w:rPr>
          <w:rtl/>
        </w:rPr>
      </w:pPr>
    </w:p>
    <w:p w14:paraId="4AA3732E" w14:textId="77777777" w:rsidR="00C777EA" w:rsidRDefault="00C777EA" w:rsidP="00C777EA">
      <w:pPr>
        <w:rPr>
          <w:rtl/>
        </w:rPr>
      </w:pPr>
    </w:p>
    <w:p w14:paraId="7533C792" w14:textId="77777777" w:rsidR="00C777EA" w:rsidRDefault="00C777EA" w:rsidP="00C777EA">
      <w:pPr>
        <w:rPr>
          <w:rtl/>
        </w:rPr>
      </w:pPr>
    </w:p>
    <w:p w14:paraId="59A67BB4" w14:textId="77777777" w:rsidR="00C777EA" w:rsidRDefault="00C777EA" w:rsidP="00C777EA">
      <w:pPr>
        <w:rPr>
          <w:rtl/>
        </w:rPr>
      </w:pPr>
    </w:p>
    <w:p w14:paraId="76DD1B24" w14:textId="77777777" w:rsidR="00C777EA" w:rsidRDefault="00C777EA" w:rsidP="00C777EA">
      <w:pPr>
        <w:rPr>
          <w:rtl/>
        </w:rPr>
      </w:pPr>
    </w:p>
    <w:p w14:paraId="601FAD8E" w14:textId="77777777" w:rsidR="00C777EA" w:rsidRDefault="00C777EA" w:rsidP="00C777EA">
      <w:pPr>
        <w:rPr>
          <w:rtl/>
        </w:rPr>
      </w:pPr>
    </w:p>
    <w:p w14:paraId="79A16F7E" w14:textId="77777777" w:rsidR="00C777EA" w:rsidRDefault="00C777EA" w:rsidP="00C777EA">
      <w:pPr>
        <w:rPr>
          <w:rtl/>
        </w:rPr>
      </w:pPr>
    </w:p>
    <w:p w14:paraId="328C7939" w14:textId="77777777" w:rsidR="00C777EA" w:rsidRDefault="00C777EA" w:rsidP="00C777EA">
      <w:pPr>
        <w:rPr>
          <w:rtl/>
        </w:rPr>
      </w:pPr>
    </w:p>
    <w:p w14:paraId="4B4542B2" w14:textId="77777777" w:rsidR="00C777EA" w:rsidRDefault="00C777EA" w:rsidP="00C777EA">
      <w:pPr>
        <w:rPr>
          <w:rtl/>
        </w:rPr>
      </w:pPr>
    </w:p>
    <w:p w14:paraId="4F388982" w14:textId="77777777" w:rsidR="00C777EA" w:rsidRDefault="00C777EA" w:rsidP="00C777EA">
      <w:pPr>
        <w:rPr>
          <w:rtl/>
        </w:rPr>
      </w:pPr>
    </w:p>
    <w:p w14:paraId="6C985174" w14:textId="77777777" w:rsidR="00C777EA" w:rsidRDefault="00C777EA" w:rsidP="00C777EA">
      <w:pPr>
        <w:rPr>
          <w:rtl/>
        </w:rPr>
      </w:pPr>
    </w:p>
    <w:p w14:paraId="1C9BA596" w14:textId="77777777" w:rsidR="00C777EA" w:rsidRDefault="00C777EA" w:rsidP="00C777EA">
      <w:pPr>
        <w:rPr>
          <w:rtl/>
        </w:rPr>
      </w:pPr>
    </w:p>
    <w:p w14:paraId="2A05FDC2" w14:textId="77777777" w:rsidR="00C777EA" w:rsidRDefault="00C777EA" w:rsidP="00C777EA">
      <w:pPr>
        <w:rPr>
          <w:rtl/>
        </w:rPr>
      </w:pPr>
    </w:p>
    <w:p w14:paraId="5DE14CBA" w14:textId="77777777" w:rsidR="00C777EA" w:rsidRDefault="00C777EA" w:rsidP="00C777EA">
      <w:pPr>
        <w:rPr>
          <w:rtl/>
        </w:rPr>
      </w:pPr>
    </w:p>
    <w:p w14:paraId="47E4DAB3" w14:textId="77777777" w:rsidR="00C777EA" w:rsidRDefault="00C777EA" w:rsidP="00C777EA">
      <w:pPr>
        <w:rPr>
          <w:rtl/>
        </w:rPr>
      </w:pPr>
    </w:p>
    <w:p w14:paraId="6803305D" w14:textId="77777777" w:rsidR="00C777EA" w:rsidRDefault="00C777EA" w:rsidP="00C777EA">
      <w:pPr>
        <w:rPr>
          <w:rtl/>
        </w:rPr>
      </w:pPr>
    </w:p>
    <w:p w14:paraId="46527682" w14:textId="77777777" w:rsidR="00C777EA" w:rsidRDefault="00C777EA" w:rsidP="00C777EA">
      <w:pPr>
        <w:rPr>
          <w:rtl/>
        </w:rPr>
      </w:pPr>
    </w:p>
    <w:p w14:paraId="637CCE07" w14:textId="45F8D3FC" w:rsidR="00C777EA" w:rsidRDefault="00C777EA">
      <w:pPr>
        <w:keepLines w:val="0"/>
        <w:bidi w:val="0"/>
        <w:spacing w:line="240" w:lineRule="auto"/>
        <w:jc w:val="left"/>
        <w:rPr>
          <w:rtl/>
        </w:rPr>
      </w:pPr>
      <w:r>
        <w:rPr>
          <w:rtl/>
        </w:rPr>
        <w:br w:type="page"/>
      </w:r>
    </w:p>
    <w:p w14:paraId="75E94488" w14:textId="55AD3160" w:rsidR="00C777EA" w:rsidRDefault="00C777EA" w:rsidP="00C777EA">
      <w:pPr>
        <w:pStyle w:val="30"/>
        <w:rPr>
          <w:rtl/>
        </w:rPr>
      </w:pPr>
      <w:r w:rsidRPr="00C777EA">
        <w:lastRenderedPageBreak/>
        <w:drawing>
          <wp:anchor distT="0" distB="0" distL="114300" distR="114300" simplePos="0" relativeHeight="251677696" behindDoc="0" locked="0" layoutInCell="1" allowOverlap="1" wp14:anchorId="19940F39" wp14:editId="1A2C1A1C">
            <wp:simplePos x="0" y="0"/>
            <wp:positionH relativeFrom="column">
              <wp:posOffset>-312420</wp:posOffset>
            </wp:positionH>
            <wp:positionV relativeFrom="paragraph">
              <wp:posOffset>371475</wp:posOffset>
            </wp:positionV>
            <wp:extent cx="5859145" cy="6952448"/>
            <wp:effectExtent l="0" t="0" r="8255" b="1270"/>
            <wp:wrapNone/>
            <wp:docPr id="13" name="תמונה 12">
              <a:extLst xmlns:a="http://schemas.openxmlformats.org/drawingml/2006/main">
                <a:ext uri="{FF2B5EF4-FFF2-40B4-BE49-F238E27FC236}">
                  <a16:creationId xmlns:a16="http://schemas.microsoft.com/office/drawing/2014/main" id="{1CBF5447-5D0E-6E23-DDFB-684FC3705F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תמונה 12">
                      <a:extLst>
                        <a:ext uri="{FF2B5EF4-FFF2-40B4-BE49-F238E27FC236}">
                          <a16:creationId xmlns:a16="http://schemas.microsoft.com/office/drawing/2014/main" id="{1CBF5447-5D0E-6E23-DDFB-684FC3705F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515" cy="6956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7EA">
        <w:rPr>
          <w:rtl/>
        </w:rPr>
        <w:t>שאלה מבגרות 2006</w:t>
      </w:r>
    </w:p>
    <w:p w14:paraId="788E79A2" w14:textId="77777777" w:rsidR="00C777EA" w:rsidRDefault="00C777EA" w:rsidP="00C777EA">
      <w:pPr>
        <w:rPr>
          <w:rtl/>
        </w:rPr>
      </w:pPr>
    </w:p>
    <w:p w14:paraId="1A8D027E" w14:textId="77777777" w:rsidR="00C777EA" w:rsidRDefault="00C777EA" w:rsidP="00C777EA">
      <w:pPr>
        <w:rPr>
          <w:rtl/>
        </w:rPr>
      </w:pPr>
    </w:p>
    <w:p w14:paraId="1A0B9753" w14:textId="77777777" w:rsidR="00C777EA" w:rsidRDefault="00C777EA" w:rsidP="00C777EA">
      <w:pPr>
        <w:rPr>
          <w:rtl/>
        </w:rPr>
      </w:pPr>
    </w:p>
    <w:p w14:paraId="5C6E713B" w14:textId="77777777" w:rsidR="00C777EA" w:rsidRDefault="00C777EA" w:rsidP="00C777EA">
      <w:pPr>
        <w:rPr>
          <w:rtl/>
        </w:rPr>
      </w:pPr>
    </w:p>
    <w:p w14:paraId="192549C8" w14:textId="77777777" w:rsidR="00C777EA" w:rsidRDefault="00C777EA" w:rsidP="00C777EA">
      <w:pPr>
        <w:rPr>
          <w:rtl/>
        </w:rPr>
      </w:pPr>
    </w:p>
    <w:p w14:paraId="0B4896E6" w14:textId="77777777" w:rsidR="00C777EA" w:rsidRDefault="00C777EA" w:rsidP="00C777EA">
      <w:pPr>
        <w:rPr>
          <w:rtl/>
        </w:rPr>
      </w:pPr>
    </w:p>
    <w:p w14:paraId="579F1177" w14:textId="77777777" w:rsidR="00C777EA" w:rsidRDefault="00C777EA" w:rsidP="00C777EA">
      <w:pPr>
        <w:rPr>
          <w:rtl/>
        </w:rPr>
      </w:pPr>
    </w:p>
    <w:p w14:paraId="70BF8C41" w14:textId="77777777" w:rsidR="00C777EA" w:rsidRDefault="00C777EA" w:rsidP="00C777EA">
      <w:pPr>
        <w:rPr>
          <w:rtl/>
        </w:rPr>
      </w:pPr>
    </w:p>
    <w:p w14:paraId="37F5B066" w14:textId="77777777" w:rsidR="00C777EA" w:rsidRDefault="00C777EA" w:rsidP="00C777EA">
      <w:pPr>
        <w:rPr>
          <w:rtl/>
        </w:rPr>
      </w:pPr>
    </w:p>
    <w:p w14:paraId="403FDB6C" w14:textId="77777777" w:rsidR="00C777EA" w:rsidRDefault="00C777EA" w:rsidP="00C777EA">
      <w:pPr>
        <w:rPr>
          <w:rtl/>
        </w:rPr>
      </w:pPr>
    </w:p>
    <w:p w14:paraId="3DCFB914" w14:textId="77777777" w:rsidR="00C777EA" w:rsidRDefault="00C777EA" w:rsidP="00C777EA">
      <w:pPr>
        <w:rPr>
          <w:rtl/>
        </w:rPr>
      </w:pPr>
    </w:p>
    <w:p w14:paraId="32DE88B1" w14:textId="77777777" w:rsidR="00C777EA" w:rsidRDefault="00C777EA" w:rsidP="00C777EA">
      <w:pPr>
        <w:rPr>
          <w:rtl/>
        </w:rPr>
      </w:pPr>
    </w:p>
    <w:p w14:paraId="017C38E1" w14:textId="77777777" w:rsidR="00C777EA" w:rsidRDefault="00C777EA" w:rsidP="00C777EA">
      <w:pPr>
        <w:rPr>
          <w:rtl/>
        </w:rPr>
      </w:pPr>
    </w:p>
    <w:p w14:paraId="04E7FB59" w14:textId="77777777" w:rsidR="00C777EA" w:rsidRDefault="00C777EA" w:rsidP="00C777EA">
      <w:pPr>
        <w:rPr>
          <w:rtl/>
        </w:rPr>
      </w:pPr>
    </w:p>
    <w:p w14:paraId="37261F62" w14:textId="77777777" w:rsidR="00C777EA" w:rsidRDefault="00C777EA" w:rsidP="00C777EA">
      <w:pPr>
        <w:rPr>
          <w:rtl/>
        </w:rPr>
      </w:pPr>
    </w:p>
    <w:p w14:paraId="196BE916" w14:textId="77777777" w:rsidR="00C777EA" w:rsidRDefault="00C777EA" w:rsidP="00C777EA">
      <w:pPr>
        <w:rPr>
          <w:rtl/>
        </w:rPr>
      </w:pPr>
    </w:p>
    <w:p w14:paraId="46930C42" w14:textId="77777777" w:rsidR="00C777EA" w:rsidRDefault="00C777EA" w:rsidP="00C777EA">
      <w:pPr>
        <w:rPr>
          <w:rtl/>
        </w:rPr>
      </w:pPr>
    </w:p>
    <w:p w14:paraId="407C90B6" w14:textId="77777777" w:rsidR="00C777EA" w:rsidRDefault="00C777EA" w:rsidP="00C777EA">
      <w:pPr>
        <w:rPr>
          <w:rtl/>
        </w:rPr>
      </w:pPr>
    </w:p>
    <w:p w14:paraId="723D210C" w14:textId="77777777" w:rsidR="00C777EA" w:rsidRDefault="00C777EA" w:rsidP="00C777EA">
      <w:pPr>
        <w:rPr>
          <w:rtl/>
        </w:rPr>
      </w:pPr>
    </w:p>
    <w:p w14:paraId="145748CA" w14:textId="77777777" w:rsidR="00C777EA" w:rsidRDefault="00C777EA" w:rsidP="00C777EA">
      <w:pPr>
        <w:rPr>
          <w:rtl/>
        </w:rPr>
      </w:pPr>
    </w:p>
    <w:p w14:paraId="7C37FEDB" w14:textId="77777777" w:rsidR="00C777EA" w:rsidRDefault="00C777EA" w:rsidP="00C777EA">
      <w:pPr>
        <w:rPr>
          <w:rtl/>
        </w:rPr>
      </w:pPr>
    </w:p>
    <w:p w14:paraId="28BEA0AD" w14:textId="77777777" w:rsidR="00C777EA" w:rsidRDefault="00C777EA" w:rsidP="00C777EA">
      <w:pPr>
        <w:rPr>
          <w:rtl/>
        </w:rPr>
      </w:pPr>
    </w:p>
    <w:p w14:paraId="4E2E5C01" w14:textId="77777777" w:rsidR="00C777EA" w:rsidRDefault="00C777EA" w:rsidP="00C777EA">
      <w:pPr>
        <w:rPr>
          <w:rtl/>
        </w:rPr>
      </w:pPr>
    </w:p>
    <w:p w14:paraId="1E02EE59" w14:textId="77777777" w:rsidR="00C777EA" w:rsidRDefault="00C777EA" w:rsidP="00C777EA">
      <w:pPr>
        <w:rPr>
          <w:rtl/>
        </w:rPr>
      </w:pPr>
    </w:p>
    <w:p w14:paraId="1FDCB8A3" w14:textId="77777777" w:rsidR="00C777EA" w:rsidRDefault="00C777EA" w:rsidP="00C777EA">
      <w:pPr>
        <w:rPr>
          <w:rtl/>
        </w:rPr>
      </w:pPr>
    </w:p>
    <w:p w14:paraId="3CBBD6A0" w14:textId="77777777" w:rsidR="00C777EA" w:rsidRDefault="00C777EA" w:rsidP="00C777EA">
      <w:pPr>
        <w:rPr>
          <w:rtl/>
        </w:rPr>
      </w:pPr>
    </w:p>
    <w:p w14:paraId="7501868A" w14:textId="77777777" w:rsidR="00C777EA" w:rsidRDefault="00C777EA" w:rsidP="00C777EA">
      <w:pPr>
        <w:rPr>
          <w:rtl/>
        </w:rPr>
      </w:pPr>
    </w:p>
    <w:p w14:paraId="6AFD0702" w14:textId="77777777" w:rsidR="00C777EA" w:rsidRDefault="00C777EA" w:rsidP="00C777EA">
      <w:pPr>
        <w:rPr>
          <w:rtl/>
        </w:rPr>
      </w:pPr>
    </w:p>
    <w:p w14:paraId="6EB5878E" w14:textId="77777777" w:rsidR="00C777EA" w:rsidRDefault="00C777EA" w:rsidP="00C777EA">
      <w:pPr>
        <w:rPr>
          <w:rtl/>
        </w:rPr>
      </w:pPr>
    </w:p>
    <w:p w14:paraId="353B99A6" w14:textId="77777777" w:rsidR="00C777EA" w:rsidRDefault="00C777EA" w:rsidP="00C777EA">
      <w:pPr>
        <w:rPr>
          <w:rtl/>
        </w:rPr>
      </w:pPr>
    </w:p>
    <w:p w14:paraId="02264702" w14:textId="77777777" w:rsidR="00C777EA" w:rsidRDefault="00C777EA" w:rsidP="00C777EA">
      <w:pPr>
        <w:rPr>
          <w:rtl/>
        </w:rPr>
      </w:pPr>
    </w:p>
    <w:p w14:paraId="48493B6F" w14:textId="77777777" w:rsidR="00C777EA" w:rsidRDefault="00C777EA" w:rsidP="00C777EA">
      <w:pPr>
        <w:rPr>
          <w:rtl/>
        </w:rPr>
      </w:pPr>
    </w:p>
    <w:p w14:paraId="2F029C1E" w14:textId="77777777" w:rsidR="00C777EA" w:rsidRDefault="00C777EA" w:rsidP="00C777EA">
      <w:pPr>
        <w:rPr>
          <w:rtl/>
        </w:rPr>
      </w:pPr>
    </w:p>
    <w:p w14:paraId="3B3AB54D" w14:textId="77777777" w:rsidR="00C777EA" w:rsidRDefault="00C777EA" w:rsidP="00C777EA">
      <w:pPr>
        <w:rPr>
          <w:rtl/>
        </w:rPr>
      </w:pPr>
    </w:p>
    <w:p w14:paraId="75BDCDDE" w14:textId="77777777" w:rsidR="00C777EA" w:rsidRDefault="00C777EA" w:rsidP="00C777EA">
      <w:pPr>
        <w:rPr>
          <w:rtl/>
        </w:rPr>
      </w:pPr>
    </w:p>
    <w:p w14:paraId="5F929902" w14:textId="77777777" w:rsidR="00C777EA" w:rsidRDefault="00C777EA" w:rsidP="00C777EA">
      <w:pPr>
        <w:rPr>
          <w:rtl/>
        </w:rPr>
      </w:pPr>
    </w:p>
    <w:p w14:paraId="5111FF06" w14:textId="77777777" w:rsidR="00C777EA" w:rsidRDefault="00C777EA" w:rsidP="00C777EA">
      <w:pPr>
        <w:rPr>
          <w:rtl/>
        </w:rPr>
      </w:pPr>
    </w:p>
    <w:p w14:paraId="2D99C9D7" w14:textId="77777777" w:rsidR="00C777EA" w:rsidRDefault="00C777EA" w:rsidP="00C777EA">
      <w:pPr>
        <w:rPr>
          <w:rtl/>
        </w:rPr>
      </w:pPr>
    </w:p>
    <w:p w14:paraId="768552C0" w14:textId="029D63C6" w:rsidR="00C777EA" w:rsidRPr="00C777EA" w:rsidRDefault="00C777EA" w:rsidP="00C777EA">
      <w:pPr>
        <w:pStyle w:val="30"/>
        <w:rPr>
          <w:rFonts w:hint="cs"/>
          <w:rtl/>
        </w:rPr>
      </w:pPr>
      <w:r w:rsidRPr="00C777EA">
        <w:lastRenderedPageBreak/>
        <w:drawing>
          <wp:anchor distT="0" distB="0" distL="114300" distR="114300" simplePos="0" relativeHeight="251678720" behindDoc="0" locked="0" layoutInCell="1" allowOverlap="1" wp14:anchorId="19CA97D4" wp14:editId="378ABB28">
            <wp:simplePos x="0" y="0"/>
            <wp:positionH relativeFrom="column">
              <wp:posOffset>-331470</wp:posOffset>
            </wp:positionH>
            <wp:positionV relativeFrom="paragraph">
              <wp:posOffset>342900</wp:posOffset>
            </wp:positionV>
            <wp:extent cx="6192520" cy="6008503"/>
            <wp:effectExtent l="0" t="0" r="0" b="0"/>
            <wp:wrapNone/>
            <wp:docPr id="4" name="תמונה 3" descr="תמונה שמכילה טקסט, צילום מסך, גופן, מסמך&#10;&#10;תוכן בינה מלאכותית גנרטיב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D6407E70-9B9B-5D52-E948-C46067FB49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3" descr="תמונה שמכילה טקסט, צילום מסך, גופן, מסמך&#10;&#10;תוכן בינה מלאכותית גנרטיבית עשוי להיות שגוי.">
                      <a:extLst>
                        <a:ext uri="{FF2B5EF4-FFF2-40B4-BE49-F238E27FC236}">
                          <a16:creationId xmlns:a16="http://schemas.microsoft.com/office/drawing/2014/main" id="{D6407E70-9B9B-5D52-E948-C46067FB49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259" cy="6011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7EA">
        <w:rPr>
          <w:rtl/>
        </w:rPr>
        <w:t>שאלה מבגרות 2009</w:t>
      </w:r>
      <w:r>
        <w:rPr>
          <w:rFonts w:hint="cs"/>
          <w:rtl/>
        </w:rPr>
        <w:t xml:space="preserve"> - רקורסיה</w:t>
      </w:r>
    </w:p>
    <w:sectPr w:rsidR="00C777EA" w:rsidRPr="00C777EA" w:rsidSect="007B1B64">
      <w:headerReference w:type="default" r:id="rId21"/>
      <w:footerReference w:type="default" r:id="rId22"/>
      <w:headerReference w:type="first" r:id="rId23"/>
      <w:pgSz w:w="11906" w:h="16838"/>
      <w:pgMar w:top="1440" w:right="1797" w:bottom="1440" w:left="1797" w:header="720" w:footer="720" w:gutter="0"/>
      <w:cols w:space="720"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7B9B3" w14:textId="77777777" w:rsidR="00755EF2" w:rsidRDefault="00755EF2">
      <w:r>
        <w:separator/>
      </w:r>
    </w:p>
  </w:endnote>
  <w:endnote w:type="continuationSeparator" w:id="0">
    <w:p w14:paraId="515EEE38" w14:textId="77777777" w:rsidR="00755EF2" w:rsidRDefault="0075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19AE" w14:textId="3BC7C687" w:rsidR="00C26D40" w:rsidRDefault="00C26D40">
    <w:pPr>
      <w:pStyle w:val="a4"/>
      <w:spacing w:line="240" w:lineRule="auto"/>
      <w:rPr>
        <w:sz w:val="18"/>
        <w:szCs w:val="20"/>
        <w:rtl/>
      </w:rPr>
    </w:pPr>
    <w:r>
      <w:rPr>
        <w:rFonts w:hint="cs"/>
        <w:sz w:val="16"/>
        <w:szCs w:val="20"/>
        <w:rtl/>
      </w:rPr>
      <w:tab/>
    </w:r>
    <w:r>
      <w:rPr>
        <w:sz w:val="16"/>
        <w:szCs w:val="20"/>
        <w:rtl/>
      </w:rPr>
      <w:tab/>
    </w:r>
    <w:r>
      <w:rPr>
        <w:sz w:val="16"/>
        <w:szCs w:val="20"/>
        <w:rtl/>
      </w:rPr>
      <w:fldChar w:fldCharType="begin"/>
    </w:r>
    <w:r>
      <w:rPr>
        <w:sz w:val="16"/>
        <w:szCs w:val="20"/>
        <w:rtl/>
      </w:rPr>
      <w:instrText xml:space="preserve"> </w:instrText>
    </w:r>
    <w:r>
      <w:rPr>
        <w:sz w:val="16"/>
        <w:szCs w:val="20"/>
      </w:rPr>
      <w:instrText>FILENAME</w:instrText>
    </w:r>
    <w:r>
      <w:rPr>
        <w:sz w:val="16"/>
        <w:szCs w:val="20"/>
        <w:rtl/>
      </w:rPr>
      <w:instrText xml:space="preserve"> \</w:instrText>
    </w:r>
    <w:r>
      <w:rPr>
        <w:sz w:val="16"/>
        <w:szCs w:val="20"/>
      </w:rPr>
      <w:instrText>p</w:instrText>
    </w:r>
    <w:r>
      <w:rPr>
        <w:sz w:val="16"/>
        <w:szCs w:val="20"/>
        <w:rtl/>
      </w:rPr>
      <w:instrText xml:space="preserve"> \* </w:instrText>
    </w:r>
    <w:r>
      <w:rPr>
        <w:sz w:val="16"/>
        <w:szCs w:val="20"/>
      </w:rPr>
      <w:instrText>MERGEFORMAT</w:instrText>
    </w:r>
    <w:r>
      <w:rPr>
        <w:sz w:val="16"/>
        <w:szCs w:val="20"/>
        <w:rtl/>
      </w:rPr>
      <w:instrText xml:space="preserve"> </w:instrText>
    </w:r>
    <w:r>
      <w:rPr>
        <w:sz w:val="16"/>
        <w:szCs w:val="20"/>
        <w:rtl/>
      </w:rPr>
      <w:fldChar w:fldCharType="separate"/>
    </w:r>
    <w:r w:rsidR="005E5147">
      <w:rPr>
        <w:noProof/>
        <w:sz w:val="16"/>
        <w:szCs w:val="20"/>
      </w:rPr>
      <w:t>C:\Users\Gilad\Markman Dropbox\Gilad Markman</w:t>
    </w:r>
    <w:r w:rsidR="005E5147">
      <w:rPr>
        <w:noProof/>
        <w:sz w:val="16"/>
        <w:szCs w:val="20"/>
        <w:rtl/>
      </w:rPr>
      <w:t>\הוראה\מדעי המחשב יא\שאלות ברשימת חוליות.</w:t>
    </w:r>
    <w:r w:rsidR="005E5147">
      <w:rPr>
        <w:noProof/>
        <w:sz w:val="16"/>
        <w:szCs w:val="20"/>
      </w:rPr>
      <w:t>docx</w:t>
    </w:r>
    <w:r>
      <w:rPr>
        <w:sz w:val="16"/>
        <w:szCs w:val="20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D4DB" w14:textId="77777777" w:rsidR="00755EF2" w:rsidRDefault="00755EF2">
      <w:r>
        <w:separator/>
      </w:r>
    </w:p>
  </w:footnote>
  <w:footnote w:type="continuationSeparator" w:id="0">
    <w:p w14:paraId="19446A41" w14:textId="77777777" w:rsidR="00755EF2" w:rsidRDefault="00755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1CDB" w14:textId="77777777" w:rsidR="00C26D40" w:rsidRDefault="00C26D40" w:rsidP="007B1B64">
    <w:pPr>
      <w:pStyle w:val="a5"/>
      <w:tabs>
        <w:tab w:val="left" w:pos="3885"/>
      </w:tabs>
      <w:rPr>
        <w:rtl/>
      </w:rPr>
    </w:pPr>
    <w:r>
      <w:rPr>
        <w:rtl/>
      </w:rPr>
      <w:tab/>
    </w:r>
    <w:r w:rsidR="007B1B64">
      <w:rPr>
        <w:rtl/>
      </w:rPr>
      <w:tab/>
    </w:r>
    <w:r>
      <w:rPr>
        <w:rStyle w:val="a7"/>
        <w:rtl/>
      </w:rPr>
      <w:fldChar w:fldCharType="begin"/>
    </w:r>
    <w:r>
      <w:rPr>
        <w:rStyle w:val="a7"/>
        <w:rtl/>
      </w:rPr>
      <w:instrText xml:space="preserve"> </w:instrText>
    </w:r>
    <w:r>
      <w:rPr>
        <w:rStyle w:val="a7"/>
      </w:rPr>
      <w:instrText>PAGE</w:instrText>
    </w:r>
    <w:r>
      <w:rPr>
        <w:rStyle w:val="a7"/>
        <w:rtl/>
      </w:rPr>
      <w:instrText xml:space="preserve"> </w:instrText>
    </w:r>
    <w:r>
      <w:rPr>
        <w:rStyle w:val="a7"/>
        <w:rtl/>
      </w:rPr>
      <w:fldChar w:fldCharType="separate"/>
    </w:r>
    <w:r w:rsidR="00D13D5F">
      <w:rPr>
        <w:rStyle w:val="a7"/>
        <w:noProof/>
        <w:rtl/>
      </w:rPr>
      <w:t>4</w:t>
    </w:r>
    <w:r>
      <w:rPr>
        <w:rStyle w:val="a7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083A" w14:textId="77777777" w:rsidR="00494E68" w:rsidRPr="00494E68" w:rsidRDefault="00775A69" w:rsidP="00494E68">
    <w:pPr>
      <w:jc w:val="center"/>
      <w:rPr>
        <w:b/>
        <w:bCs/>
        <w:sz w:val="40"/>
        <w:szCs w:val="40"/>
        <w:rtl/>
      </w:rPr>
    </w:pPr>
    <w:r w:rsidRPr="00494E6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21978A27" wp14:editId="4D9BBFC7">
          <wp:simplePos x="0" y="0"/>
          <wp:positionH relativeFrom="column">
            <wp:posOffset>5159761</wp:posOffset>
          </wp:positionH>
          <wp:positionV relativeFrom="paragraph">
            <wp:posOffset>-290388</wp:posOffset>
          </wp:positionV>
          <wp:extent cx="665480" cy="985520"/>
          <wp:effectExtent l="0" t="0" r="1270" b="5080"/>
          <wp:wrapThrough wrapText="bothSides">
            <wp:wrapPolygon edited="0">
              <wp:start x="0" y="0"/>
              <wp:lineTo x="0" y="21294"/>
              <wp:lineTo x="21023" y="21294"/>
              <wp:lineTo x="21023" y="0"/>
              <wp:lineTo x="0" y="0"/>
            </wp:wrapPolygon>
          </wp:wrapThrough>
          <wp:docPr id="1" name="תמונה 1" descr="תמונה שמכילה טקסט, תחרות אתלטיקה, ספורט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 descr="תמונה שמכילה טקסט, תחרות אתלטיקה, ספורט&#10;&#10;התיאור נוצר באופן אוטומטי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985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4E68">
      <w:rPr>
        <w:rFonts w:hint="cs"/>
        <w:b/>
        <w:bCs/>
        <w:sz w:val="40"/>
        <w:szCs w:val="40"/>
        <w:rtl/>
      </w:rPr>
      <w:t>קריית החינוך השש שנתית</w:t>
    </w:r>
  </w:p>
  <w:p w14:paraId="0FCB5265" w14:textId="77777777" w:rsidR="00775A69" w:rsidRDefault="00775A69" w:rsidP="00494E68">
    <w:pPr>
      <w:pBdr>
        <w:bottom w:val="single" w:sz="12" w:space="1" w:color="auto"/>
      </w:pBdr>
      <w:jc w:val="center"/>
      <w:rPr>
        <w:b/>
        <w:bCs/>
        <w:sz w:val="40"/>
        <w:szCs w:val="40"/>
        <w:rtl/>
      </w:rPr>
    </w:pPr>
    <w:r w:rsidRPr="00494E68">
      <w:rPr>
        <w:rFonts w:hint="cs"/>
        <w:b/>
        <w:bCs/>
        <w:sz w:val="40"/>
        <w:szCs w:val="40"/>
        <w:rtl/>
      </w:rPr>
      <w:t>פארק המדע, נס ציונה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FDA"/>
    <w:multiLevelType w:val="multilevel"/>
    <w:tmpl w:val="54D4CDB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850" w:hanging="425"/>
      </w:pPr>
    </w:lvl>
    <w:lvl w:ilvl="2">
      <w:start w:val="1"/>
      <w:numFmt w:val="decimal"/>
      <w:lvlText w:val="%1.%2.%3."/>
      <w:lvlJc w:val="left"/>
      <w:pPr>
        <w:ind w:left="1275" w:hanging="425"/>
      </w:pPr>
    </w:lvl>
    <w:lvl w:ilvl="3">
      <w:start w:val="1"/>
      <w:numFmt w:val="decimal"/>
      <w:lvlText w:val="%1.%2.%3.%4."/>
      <w:lvlJc w:val="left"/>
      <w:pPr>
        <w:ind w:left="1700" w:hanging="425"/>
      </w:pPr>
    </w:lvl>
    <w:lvl w:ilvl="4">
      <w:start w:val="1"/>
      <w:numFmt w:val="decimal"/>
      <w:lvlText w:val="%1.%2.%3.%4.%5."/>
      <w:lvlJc w:val="left"/>
      <w:pPr>
        <w:ind w:left="2125" w:hanging="425"/>
      </w:pPr>
    </w:lvl>
    <w:lvl w:ilvl="5">
      <w:start w:val="1"/>
      <w:numFmt w:val="decimal"/>
      <w:lvlText w:val="%1.%2.%3.%4.%5.%6."/>
      <w:lvlJc w:val="left"/>
      <w:pPr>
        <w:ind w:left="2550" w:hanging="425"/>
      </w:pPr>
    </w:lvl>
    <w:lvl w:ilvl="6">
      <w:start w:val="1"/>
      <w:numFmt w:val="decimal"/>
      <w:lvlText w:val="%1.%2.%3.%4.%5.%6.%7."/>
      <w:lvlJc w:val="left"/>
      <w:pPr>
        <w:ind w:left="2975" w:hanging="425"/>
      </w:pPr>
    </w:lvl>
    <w:lvl w:ilvl="7">
      <w:start w:val="1"/>
      <w:numFmt w:val="decimal"/>
      <w:lvlText w:val="%1.%2.%3.%4.%5.%6.%7.%8."/>
      <w:lvlJc w:val="left"/>
      <w:pPr>
        <w:ind w:left="3400" w:hanging="425"/>
      </w:pPr>
    </w:lvl>
    <w:lvl w:ilvl="8">
      <w:start w:val="1"/>
      <w:numFmt w:val="decimal"/>
      <w:lvlText w:val="%1.%2.%3.%4.%5.%6.%7.%8.%9."/>
      <w:lvlJc w:val="left"/>
      <w:pPr>
        <w:ind w:left="3825" w:hanging="425"/>
      </w:pPr>
    </w:lvl>
  </w:abstractNum>
  <w:abstractNum w:abstractNumId="1" w15:restartNumberingAfterBreak="0">
    <w:nsid w:val="186A573B"/>
    <w:multiLevelType w:val="hybridMultilevel"/>
    <w:tmpl w:val="869455A8"/>
    <w:lvl w:ilvl="0" w:tplc="0E263D9A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A5F44"/>
    <w:multiLevelType w:val="multilevel"/>
    <w:tmpl w:val="051E90A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3" w15:restartNumberingAfterBreak="0">
    <w:nsid w:val="1D6575D2"/>
    <w:multiLevelType w:val="multilevel"/>
    <w:tmpl w:val="61BE27CA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hebrew1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hebrew1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4" w15:restartNumberingAfterBreak="0">
    <w:nsid w:val="34DF06B0"/>
    <w:multiLevelType w:val="hybridMultilevel"/>
    <w:tmpl w:val="22A21CF2"/>
    <w:lvl w:ilvl="0" w:tplc="9F16A9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054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CD6233"/>
    <w:multiLevelType w:val="multilevel"/>
    <w:tmpl w:val="BDCA6EA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11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111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7" w15:restartNumberingAfterBreak="0">
    <w:nsid w:val="587D7D3F"/>
    <w:multiLevelType w:val="hybridMultilevel"/>
    <w:tmpl w:val="3A24C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86A5B"/>
    <w:multiLevelType w:val="multilevel"/>
    <w:tmpl w:val="9168D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9" w15:restartNumberingAfterBreak="0">
    <w:nsid w:val="6C2E7E4F"/>
    <w:multiLevelType w:val="hybridMultilevel"/>
    <w:tmpl w:val="5406F2C4"/>
    <w:lvl w:ilvl="0" w:tplc="B50E8A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405569">
    <w:abstractNumId w:val="3"/>
  </w:num>
  <w:num w:numId="2" w16cid:durableId="621153567">
    <w:abstractNumId w:val="3"/>
    <w:lvlOverride w:ilvl="0">
      <w:lvl w:ilvl="0">
        <w:start w:val="1"/>
        <w:numFmt w:val="decimal"/>
        <w:pStyle w:val="a"/>
        <w:lvlText w:val="%1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hebrew1"/>
        <w:pStyle w:val="2"/>
        <w:lvlText w:val="%2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268" w:hanging="567"/>
        </w:pPr>
        <w:rPr>
          <w:rFonts w:hint="default"/>
        </w:rPr>
      </w:lvl>
    </w:lvlOverride>
    <w:lvlOverride w:ilvl="4">
      <w:lvl w:ilvl="4">
        <w:start w:val="1"/>
        <w:numFmt w:val="hebrew1"/>
        <w:lvlText w:val="%5."/>
        <w:lvlJc w:val="left"/>
        <w:pPr>
          <w:tabs>
            <w:tab w:val="num" w:pos="2835"/>
          </w:tabs>
          <w:ind w:left="2835" w:hanging="567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402" w:hanging="56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969" w:hanging="567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536" w:hanging="567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103" w:hanging="567"/>
        </w:pPr>
        <w:rPr>
          <w:rFonts w:hint="default"/>
        </w:rPr>
      </w:lvl>
    </w:lvlOverride>
  </w:num>
  <w:num w:numId="3" w16cid:durableId="1188179654">
    <w:abstractNumId w:val="2"/>
  </w:num>
  <w:num w:numId="4" w16cid:durableId="413170332">
    <w:abstractNumId w:val="6"/>
  </w:num>
  <w:num w:numId="5" w16cid:durableId="828984393">
    <w:abstractNumId w:val="1"/>
  </w:num>
  <w:num w:numId="6" w16cid:durableId="964844728">
    <w:abstractNumId w:val="8"/>
  </w:num>
  <w:num w:numId="7" w16cid:durableId="3157627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2676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91731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4040652">
    <w:abstractNumId w:val="7"/>
  </w:num>
  <w:num w:numId="11" w16cid:durableId="1538078782">
    <w:abstractNumId w:val="9"/>
  </w:num>
  <w:num w:numId="12" w16cid:durableId="944927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A8"/>
    <w:rsid w:val="00064083"/>
    <w:rsid w:val="0006472C"/>
    <w:rsid w:val="0008026C"/>
    <w:rsid w:val="00097176"/>
    <w:rsid w:val="000A0233"/>
    <w:rsid w:val="000A0F14"/>
    <w:rsid w:val="000C3871"/>
    <w:rsid w:val="000D622D"/>
    <w:rsid w:val="00103716"/>
    <w:rsid w:val="00104D92"/>
    <w:rsid w:val="00120D13"/>
    <w:rsid w:val="001307B1"/>
    <w:rsid w:val="00142201"/>
    <w:rsid w:val="0014521C"/>
    <w:rsid w:val="00145C60"/>
    <w:rsid w:val="001523BD"/>
    <w:rsid w:val="0016565B"/>
    <w:rsid w:val="00165E01"/>
    <w:rsid w:val="00172BB0"/>
    <w:rsid w:val="00184531"/>
    <w:rsid w:val="00185C24"/>
    <w:rsid w:val="00186A2B"/>
    <w:rsid w:val="001933CA"/>
    <w:rsid w:val="00195B93"/>
    <w:rsid w:val="001D2C70"/>
    <w:rsid w:val="001E352B"/>
    <w:rsid w:val="001E61F3"/>
    <w:rsid w:val="001F53A1"/>
    <w:rsid w:val="002035D2"/>
    <w:rsid w:val="00204AE8"/>
    <w:rsid w:val="00222CA8"/>
    <w:rsid w:val="0022392B"/>
    <w:rsid w:val="002251E7"/>
    <w:rsid w:val="00252B4B"/>
    <w:rsid w:val="00252F60"/>
    <w:rsid w:val="00262302"/>
    <w:rsid w:val="002650D9"/>
    <w:rsid w:val="002656FA"/>
    <w:rsid w:val="00267A7B"/>
    <w:rsid w:val="00277B2D"/>
    <w:rsid w:val="0028258F"/>
    <w:rsid w:val="00283309"/>
    <w:rsid w:val="00286BFE"/>
    <w:rsid w:val="002A3040"/>
    <w:rsid w:val="002A648E"/>
    <w:rsid w:val="002B682C"/>
    <w:rsid w:val="002C3E42"/>
    <w:rsid w:val="002E2C0A"/>
    <w:rsid w:val="002F3E85"/>
    <w:rsid w:val="003129EB"/>
    <w:rsid w:val="00323BA3"/>
    <w:rsid w:val="0033635A"/>
    <w:rsid w:val="003625FD"/>
    <w:rsid w:val="00374ACC"/>
    <w:rsid w:val="00375C31"/>
    <w:rsid w:val="003800ED"/>
    <w:rsid w:val="00392A31"/>
    <w:rsid w:val="003A480A"/>
    <w:rsid w:val="003A50F3"/>
    <w:rsid w:val="003B6FB5"/>
    <w:rsid w:val="003D0DAA"/>
    <w:rsid w:val="004066B7"/>
    <w:rsid w:val="00417BD2"/>
    <w:rsid w:val="00423CB3"/>
    <w:rsid w:val="00436278"/>
    <w:rsid w:val="004613C3"/>
    <w:rsid w:val="00465FD3"/>
    <w:rsid w:val="00494E68"/>
    <w:rsid w:val="004B6E03"/>
    <w:rsid w:val="004C4F6D"/>
    <w:rsid w:val="004E6B7B"/>
    <w:rsid w:val="004F1D81"/>
    <w:rsid w:val="004F4329"/>
    <w:rsid w:val="00521C2C"/>
    <w:rsid w:val="00524ACF"/>
    <w:rsid w:val="00532BF3"/>
    <w:rsid w:val="00550F1E"/>
    <w:rsid w:val="005663CD"/>
    <w:rsid w:val="005713F2"/>
    <w:rsid w:val="0057624C"/>
    <w:rsid w:val="005800FE"/>
    <w:rsid w:val="00593B42"/>
    <w:rsid w:val="005947CF"/>
    <w:rsid w:val="005C08A6"/>
    <w:rsid w:val="005D5F8D"/>
    <w:rsid w:val="005E5147"/>
    <w:rsid w:val="005F172D"/>
    <w:rsid w:val="00605E92"/>
    <w:rsid w:val="0060773E"/>
    <w:rsid w:val="006144FC"/>
    <w:rsid w:val="0061514C"/>
    <w:rsid w:val="006565F6"/>
    <w:rsid w:val="0066750F"/>
    <w:rsid w:val="00683149"/>
    <w:rsid w:val="0068374D"/>
    <w:rsid w:val="00691AB9"/>
    <w:rsid w:val="006A7E6D"/>
    <w:rsid w:val="006C0930"/>
    <w:rsid w:val="006C6D0C"/>
    <w:rsid w:val="006E3D89"/>
    <w:rsid w:val="006F279B"/>
    <w:rsid w:val="006F5F5F"/>
    <w:rsid w:val="006F7F4A"/>
    <w:rsid w:val="00706A32"/>
    <w:rsid w:val="00735584"/>
    <w:rsid w:val="00746EA8"/>
    <w:rsid w:val="007517FE"/>
    <w:rsid w:val="00754552"/>
    <w:rsid w:val="00755EF2"/>
    <w:rsid w:val="00775A69"/>
    <w:rsid w:val="00785545"/>
    <w:rsid w:val="00791BA0"/>
    <w:rsid w:val="00794F75"/>
    <w:rsid w:val="007B0721"/>
    <w:rsid w:val="007B105A"/>
    <w:rsid w:val="007B1B64"/>
    <w:rsid w:val="007B3E55"/>
    <w:rsid w:val="007B7E0F"/>
    <w:rsid w:val="007C5ADD"/>
    <w:rsid w:val="007D6E3A"/>
    <w:rsid w:val="007E22FD"/>
    <w:rsid w:val="0087600F"/>
    <w:rsid w:val="00880EA3"/>
    <w:rsid w:val="0089375E"/>
    <w:rsid w:val="008A5517"/>
    <w:rsid w:val="008C55D7"/>
    <w:rsid w:val="008E50F7"/>
    <w:rsid w:val="008F15A1"/>
    <w:rsid w:val="008F562F"/>
    <w:rsid w:val="008F769E"/>
    <w:rsid w:val="00906131"/>
    <w:rsid w:val="00906166"/>
    <w:rsid w:val="009144B9"/>
    <w:rsid w:val="009329F2"/>
    <w:rsid w:val="00936FAA"/>
    <w:rsid w:val="00937942"/>
    <w:rsid w:val="0094628D"/>
    <w:rsid w:val="009832EE"/>
    <w:rsid w:val="009849FD"/>
    <w:rsid w:val="009933C9"/>
    <w:rsid w:val="00995107"/>
    <w:rsid w:val="009D1359"/>
    <w:rsid w:val="009D2B9F"/>
    <w:rsid w:val="009F5602"/>
    <w:rsid w:val="00A0242D"/>
    <w:rsid w:val="00A02B6C"/>
    <w:rsid w:val="00A14167"/>
    <w:rsid w:val="00A22B80"/>
    <w:rsid w:val="00A235DF"/>
    <w:rsid w:val="00A238E9"/>
    <w:rsid w:val="00A42371"/>
    <w:rsid w:val="00A43D22"/>
    <w:rsid w:val="00A53317"/>
    <w:rsid w:val="00A82EC8"/>
    <w:rsid w:val="00A91B00"/>
    <w:rsid w:val="00A948A4"/>
    <w:rsid w:val="00AC0746"/>
    <w:rsid w:val="00AC762B"/>
    <w:rsid w:val="00AD4241"/>
    <w:rsid w:val="00B15CE9"/>
    <w:rsid w:val="00B26085"/>
    <w:rsid w:val="00B27CE1"/>
    <w:rsid w:val="00B52509"/>
    <w:rsid w:val="00B5259E"/>
    <w:rsid w:val="00B649B6"/>
    <w:rsid w:val="00B71098"/>
    <w:rsid w:val="00B8360E"/>
    <w:rsid w:val="00B91AFF"/>
    <w:rsid w:val="00BC4854"/>
    <w:rsid w:val="00BD2D16"/>
    <w:rsid w:val="00BF28AC"/>
    <w:rsid w:val="00BF42AE"/>
    <w:rsid w:val="00C1265F"/>
    <w:rsid w:val="00C22DF4"/>
    <w:rsid w:val="00C26D40"/>
    <w:rsid w:val="00C31EBA"/>
    <w:rsid w:val="00C4554B"/>
    <w:rsid w:val="00C65770"/>
    <w:rsid w:val="00C71411"/>
    <w:rsid w:val="00C777EA"/>
    <w:rsid w:val="00CA1872"/>
    <w:rsid w:val="00CC2681"/>
    <w:rsid w:val="00CD4A93"/>
    <w:rsid w:val="00D0663F"/>
    <w:rsid w:val="00D11518"/>
    <w:rsid w:val="00D13D5F"/>
    <w:rsid w:val="00D35968"/>
    <w:rsid w:val="00D40F6C"/>
    <w:rsid w:val="00D4214E"/>
    <w:rsid w:val="00D52B71"/>
    <w:rsid w:val="00D53D92"/>
    <w:rsid w:val="00D95810"/>
    <w:rsid w:val="00D9601E"/>
    <w:rsid w:val="00D9761F"/>
    <w:rsid w:val="00DB5A66"/>
    <w:rsid w:val="00DC0F7E"/>
    <w:rsid w:val="00DE3C89"/>
    <w:rsid w:val="00E049BF"/>
    <w:rsid w:val="00E21C61"/>
    <w:rsid w:val="00E229EC"/>
    <w:rsid w:val="00E26BF2"/>
    <w:rsid w:val="00E70A88"/>
    <w:rsid w:val="00EB5AB4"/>
    <w:rsid w:val="00ED4C47"/>
    <w:rsid w:val="00ED5BDA"/>
    <w:rsid w:val="00F273EB"/>
    <w:rsid w:val="00F45E67"/>
    <w:rsid w:val="00F64382"/>
    <w:rsid w:val="00F81B1B"/>
    <w:rsid w:val="00F8692F"/>
    <w:rsid w:val="00F9627C"/>
    <w:rsid w:val="00FB24A5"/>
    <w:rsid w:val="00FD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DCDF7"/>
  <w15:chartTrackingRefBased/>
  <w15:docId w15:val="{935F6AA0-15D2-44D8-9C6A-E49D3FE6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Normal (Web)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6750F"/>
    <w:pPr>
      <w:keepLines/>
      <w:bidi/>
      <w:spacing w:line="360" w:lineRule="auto"/>
      <w:jc w:val="both"/>
    </w:pPr>
    <w:rPr>
      <w:rFonts w:cs="David"/>
      <w:kern w:val="28"/>
      <w:sz w:val="24"/>
      <w:szCs w:val="24"/>
      <w:lang w:eastAsia="he-IL"/>
    </w:rPr>
  </w:style>
  <w:style w:type="paragraph" w:styleId="10">
    <w:name w:val="heading 1"/>
    <w:basedOn w:val="a0"/>
    <w:next w:val="a0"/>
    <w:qFormat/>
    <w:rsid w:val="00A02B6C"/>
    <w:pPr>
      <w:keepNext/>
      <w:jc w:val="center"/>
      <w:outlineLvl w:val="0"/>
    </w:pPr>
    <w:rPr>
      <w:b/>
      <w:bCs/>
      <w:sz w:val="44"/>
      <w:szCs w:val="44"/>
      <w:u w:val="double"/>
    </w:rPr>
  </w:style>
  <w:style w:type="paragraph" w:styleId="20">
    <w:name w:val="heading 2"/>
    <w:basedOn w:val="10"/>
    <w:next w:val="a0"/>
    <w:qFormat/>
    <w:rsid w:val="00A02B6C"/>
    <w:pPr>
      <w:outlineLvl w:val="1"/>
    </w:pPr>
    <w:rPr>
      <w:sz w:val="36"/>
      <w:szCs w:val="36"/>
    </w:rPr>
  </w:style>
  <w:style w:type="paragraph" w:styleId="30">
    <w:name w:val="heading 3"/>
    <w:basedOn w:val="a0"/>
    <w:next w:val="a0"/>
    <w:qFormat/>
    <w:rsid w:val="00A02B6C"/>
    <w:pPr>
      <w:outlineLvl w:val="2"/>
    </w:pPr>
    <w:rPr>
      <w:b/>
      <w:bCs/>
      <w:sz w:val="32"/>
      <w:szCs w:val="32"/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</w:pPr>
  </w:style>
  <w:style w:type="paragraph" w:styleId="a5">
    <w:name w:val="header"/>
    <w:basedOn w:val="a0"/>
    <w:pPr>
      <w:tabs>
        <w:tab w:val="center" w:pos="4153"/>
        <w:tab w:val="right" w:pos="8306"/>
      </w:tabs>
    </w:pPr>
  </w:style>
  <w:style w:type="paragraph" w:styleId="a6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cs="David"/>
      <w:kern w:val="28"/>
      <w:sz w:val="24"/>
      <w:szCs w:val="24"/>
      <w:lang w:eastAsia="he-IL"/>
    </w:rPr>
  </w:style>
  <w:style w:type="character" w:styleId="a7">
    <w:name w:val="page number"/>
    <w:basedOn w:val="a1"/>
  </w:style>
  <w:style w:type="paragraph" w:customStyle="1" w:styleId="a8">
    <w:name w:val="יצוג"/>
    <w:basedOn w:val="a0"/>
    <w:pPr>
      <w:keepLines w:val="0"/>
      <w:tabs>
        <w:tab w:val="left" w:pos="3401"/>
      </w:tabs>
      <w:ind w:left="2880" w:right="2880"/>
    </w:pPr>
  </w:style>
  <w:style w:type="paragraph" w:customStyle="1" w:styleId="a9">
    <w:name w:val="כניסה"/>
    <w:basedOn w:val="a0"/>
    <w:pPr>
      <w:ind w:firstLine="567"/>
    </w:pPr>
  </w:style>
  <w:style w:type="paragraph" w:customStyle="1" w:styleId="aa">
    <w:name w:val="מספור"/>
    <w:basedOn w:val="a0"/>
    <w:link w:val="ab"/>
    <w:qFormat/>
    <w:rsid w:val="00A02B6C"/>
    <w:pPr>
      <w:ind w:left="567" w:hanging="567"/>
    </w:pPr>
  </w:style>
  <w:style w:type="paragraph" w:customStyle="1" w:styleId="21">
    <w:name w:val="מספור 2"/>
    <w:basedOn w:val="aa"/>
    <w:rsid w:val="002A648E"/>
    <w:pPr>
      <w:tabs>
        <w:tab w:val="left" w:pos="567"/>
      </w:tabs>
      <w:ind w:left="1134" w:hanging="1134"/>
    </w:pPr>
  </w:style>
  <w:style w:type="paragraph" w:styleId="ac">
    <w:name w:val="Quote"/>
    <w:basedOn w:val="a0"/>
    <w:pPr>
      <w:ind w:left="1134" w:right="1134"/>
    </w:pPr>
  </w:style>
  <w:style w:type="paragraph" w:customStyle="1" w:styleId="ad">
    <w:name w:val="צדדים"/>
    <w:basedOn w:val="a0"/>
    <w:rsid w:val="00D95810"/>
    <w:pPr>
      <w:keepLines w:val="0"/>
      <w:tabs>
        <w:tab w:val="left" w:pos="708"/>
        <w:tab w:val="left" w:pos="1417"/>
        <w:tab w:val="left" w:pos="2783"/>
        <w:tab w:val="left" w:pos="6752"/>
      </w:tabs>
      <w:spacing w:line="240" w:lineRule="auto"/>
    </w:pPr>
    <w:rPr>
      <w:sz w:val="20"/>
      <w:lang w:eastAsia="en-US"/>
    </w:rPr>
  </w:style>
  <w:style w:type="paragraph" w:customStyle="1" w:styleId="a">
    <w:name w:val="מספור אוט"/>
    <w:basedOn w:val="a0"/>
    <w:link w:val="ae"/>
    <w:rsid w:val="002A648E"/>
    <w:pPr>
      <w:numPr>
        <w:numId w:val="1"/>
      </w:numPr>
    </w:pPr>
  </w:style>
  <w:style w:type="paragraph" w:customStyle="1" w:styleId="2">
    <w:name w:val="מספור אוט 2"/>
    <w:basedOn w:val="a"/>
    <w:link w:val="22"/>
    <w:rsid w:val="005D5F8D"/>
    <w:pPr>
      <w:numPr>
        <w:ilvl w:val="1"/>
      </w:numPr>
    </w:pPr>
  </w:style>
  <w:style w:type="character" w:customStyle="1" w:styleId="ae">
    <w:name w:val="מספור אוט תו"/>
    <w:basedOn w:val="a1"/>
    <w:link w:val="a"/>
    <w:rsid w:val="002A648E"/>
    <w:rPr>
      <w:rFonts w:cs="David"/>
      <w:kern w:val="28"/>
      <w:sz w:val="24"/>
      <w:szCs w:val="24"/>
      <w:lang w:eastAsia="he-IL"/>
    </w:rPr>
  </w:style>
  <w:style w:type="paragraph" w:customStyle="1" w:styleId="3">
    <w:name w:val="מספור אוט 3"/>
    <w:basedOn w:val="2"/>
    <w:link w:val="31"/>
    <w:rsid w:val="005D5F8D"/>
    <w:pPr>
      <w:numPr>
        <w:ilvl w:val="2"/>
      </w:numPr>
    </w:pPr>
  </w:style>
  <w:style w:type="character" w:customStyle="1" w:styleId="22">
    <w:name w:val="מספור אוט 2 תו"/>
    <w:basedOn w:val="ae"/>
    <w:link w:val="2"/>
    <w:rsid w:val="005D5F8D"/>
    <w:rPr>
      <w:rFonts w:cs="David"/>
      <w:kern w:val="28"/>
      <w:sz w:val="24"/>
      <w:szCs w:val="24"/>
      <w:lang w:eastAsia="he-IL"/>
    </w:rPr>
  </w:style>
  <w:style w:type="paragraph" w:customStyle="1" w:styleId="af">
    <w:name w:val="הואיל"/>
    <w:basedOn w:val="a0"/>
    <w:rsid w:val="00683149"/>
    <w:pPr>
      <w:tabs>
        <w:tab w:val="left" w:pos="1700"/>
        <w:tab w:val="left" w:pos="2835"/>
      </w:tabs>
      <w:ind w:left="851" w:hanging="851"/>
    </w:pPr>
    <w:rPr>
      <w:sz w:val="20"/>
      <w:lang w:eastAsia="en-US"/>
    </w:rPr>
  </w:style>
  <w:style w:type="character" w:customStyle="1" w:styleId="31">
    <w:name w:val="מספור אוט 3 תו"/>
    <w:basedOn w:val="22"/>
    <w:link w:val="3"/>
    <w:rsid w:val="005D5F8D"/>
    <w:rPr>
      <w:rFonts w:cs="David"/>
      <w:kern w:val="28"/>
      <w:sz w:val="24"/>
      <w:szCs w:val="24"/>
      <w:lang w:eastAsia="he-IL"/>
    </w:rPr>
  </w:style>
  <w:style w:type="paragraph" w:customStyle="1" w:styleId="1">
    <w:name w:val="מספור 1"/>
    <w:basedOn w:val="a0"/>
    <w:link w:val="12"/>
    <w:qFormat/>
    <w:rsid w:val="001933CA"/>
    <w:pPr>
      <w:numPr>
        <w:numId w:val="4"/>
      </w:numPr>
      <w:spacing w:after="120" w:line="240" w:lineRule="auto"/>
    </w:pPr>
  </w:style>
  <w:style w:type="paragraph" w:customStyle="1" w:styleId="11">
    <w:name w:val="מספור 1.1"/>
    <w:basedOn w:val="1"/>
    <w:link w:val="110"/>
    <w:qFormat/>
    <w:rsid w:val="007B1B64"/>
    <w:pPr>
      <w:numPr>
        <w:ilvl w:val="1"/>
      </w:numPr>
    </w:pPr>
  </w:style>
  <w:style w:type="character" w:customStyle="1" w:styleId="12">
    <w:name w:val="מספור 1 תו"/>
    <w:basedOn w:val="a1"/>
    <w:link w:val="1"/>
    <w:rsid w:val="001933CA"/>
    <w:rPr>
      <w:rFonts w:cs="David"/>
      <w:kern w:val="28"/>
      <w:sz w:val="24"/>
      <w:szCs w:val="24"/>
      <w:lang w:eastAsia="he-IL"/>
    </w:rPr>
  </w:style>
  <w:style w:type="paragraph" w:customStyle="1" w:styleId="111">
    <w:name w:val="מספור 1.1.1"/>
    <w:basedOn w:val="11"/>
    <w:link w:val="1110"/>
    <w:qFormat/>
    <w:rsid w:val="007B1B64"/>
    <w:pPr>
      <w:numPr>
        <w:ilvl w:val="2"/>
      </w:numPr>
    </w:pPr>
  </w:style>
  <w:style w:type="character" w:customStyle="1" w:styleId="110">
    <w:name w:val="מספור 1.1 תו"/>
    <w:basedOn w:val="12"/>
    <w:link w:val="11"/>
    <w:rsid w:val="007B1B64"/>
    <w:rPr>
      <w:rFonts w:cs="David"/>
      <w:kern w:val="28"/>
      <w:sz w:val="24"/>
      <w:szCs w:val="24"/>
      <w:lang w:eastAsia="he-IL"/>
    </w:rPr>
  </w:style>
  <w:style w:type="character" w:customStyle="1" w:styleId="1110">
    <w:name w:val="מספור 1.1.1 תו"/>
    <w:basedOn w:val="110"/>
    <w:link w:val="111"/>
    <w:rsid w:val="007B1B64"/>
    <w:rPr>
      <w:rFonts w:cs="David"/>
      <w:kern w:val="28"/>
      <w:sz w:val="24"/>
      <w:szCs w:val="24"/>
      <w:lang w:eastAsia="he-IL"/>
    </w:rPr>
  </w:style>
  <w:style w:type="table" w:styleId="af0">
    <w:name w:val="Table Grid"/>
    <w:basedOn w:val="a2"/>
    <w:rsid w:val="00262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uiPriority w:val="34"/>
    <w:qFormat/>
    <w:rsid w:val="0033635A"/>
    <w:pPr>
      <w:ind w:left="720"/>
      <w:contextualSpacing/>
    </w:pPr>
  </w:style>
  <w:style w:type="character" w:styleId="Hyperlink">
    <w:name w:val="Hyperlink"/>
    <w:basedOn w:val="a1"/>
    <w:rsid w:val="00103716"/>
    <w:rPr>
      <w:color w:val="0563C1" w:themeColor="hyperlink"/>
      <w:u w:val="single"/>
    </w:rPr>
  </w:style>
  <w:style w:type="character" w:customStyle="1" w:styleId="ab">
    <w:name w:val="מספור תו"/>
    <w:link w:val="aa"/>
    <w:locked/>
    <w:rsid w:val="00691AB9"/>
    <w:rPr>
      <w:rFonts w:cs="David"/>
      <w:kern w:val="28"/>
      <w:sz w:val="24"/>
      <w:szCs w:val="24"/>
      <w:lang w:eastAsia="he-IL"/>
    </w:rPr>
  </w:style>
  <w:style w:type="paragraph" w:styleId="af2">
    <w:name w:val="Balloon Text"/>
    <w:basedOn w:val="a0"/>
    <w:link w:val="af3"/>
    <w:rsid w:val="00D11518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f3">
    <w:name w:val="טקסט בלונים תו"/>
    <w:basedOn w:val="a1"/>
    <w:link w:val="af2"/>
    <w:rsid w:val="00D11518"/>
    <w:rPr>
      <w:rFonts w:ascii="Tahoma" w:hAnsi="Tahoma" w:cs="Tahoma"/>
      <w:kern w:val="28"/>
      <w:sz w:val="18"/>
      <w:szCs w:val="18"/>
      <w:lang w:eastAsia="he-IL"/>
    </w:rPr>
  </w:style>
  <w:style w:type="paragraph" w:styleId="NormalWeb">
    <w:name w:val="Normal (Web)"/>
    <w:basedOn w:val="a0"/>
    <w:uiPriority w:val="99"/>
    <w:unhideWhenUsed/>
    <w:rsid w:val="000C3871"/>
    <w:pPr>
      <w:keepLines w:val="0"/>
      <w:bidi w:val="0"/>
      <w:spacing w:before="100" w:beforeAutospacing="1" w:after="100" w:afterAutospacing="1" w:line="240" w:lineRule="auto"/>
      <w:jc w:val="left"/>
    </w:pPr>
    <w:rPr>
      <w:rFonts w:cs="Times New Roman"/>
      <w:kern w:val="0"/>
      <w:lang w:val="en-IL" w:eastAsia="en-IL"/>
    </w:rPr>
  </w:style>
  <w:style w:type="table" w:styleId="af4">
    <w:name w:val="Grid Table Light"/>
    <w:basedOn w:val="a2"/>
    <w:uiPriority w:val="40"/>
    <w:rsid w:val="00A1416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lad\Documents\Custom%20Office%20Templates\&#1508;&#1488;&#1512;&#1511;%20&#1492;&#1502;&#1491;&#1506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351DC-20B8-4373-9B0D-943413C1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פארק המדע.dotx</Template>
  <TotalTime>2</TotalTime>
  <Pages>12</Pages>
  <Words>1056</Words>
  <Characters>5280</Characters>
  <Application>Microsoft Office Word</Application>
  <DocSecurity>0</DocSecurity>
  <Lines>44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תביעה לשכר טרחה</vt:lpstr>
      <vt:lpstr>תביעה לשכר טרחה</vt:lpstr>
    </vt:vector>
  </TitlesOfParts>
  <Manager>גלעד מרקמן, משרד עורכי די</Manager>
  <Company>פנחס גריב</Company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תביעה לשכר טרחה</dc:title>
  <dc:subject>9748/2</dc:subject>
  <dc:creator>Gilad</dc:creator>
  <cp:keywords>k:\docs\9748\00002\G332931-V001.doc פנחס גריב פנחס גריב- מס הכנסה 9748/2 תביעה לשכר טרחה 332931-V1 G332931-V1</cp:keywords>
  <dc:description>גלעד מרקמן_x000d_
פנחס גריב_x000d_
תביעה לשכר טרחה</dc:description>
  <cp:lastModifiedBy>גלעד מרקמן</cp:lastModifiedBy>
  <cp:revision>2</cp:revision>
  <cp:lastPrinted>2025-12-18T14:49:00Z</cp:lastPrinted>
  <dcterms:created xsi:type="dcterms:W3CDTF">2025-12-18T14:53:00Z</dcterms:created>
  <dcterms:modified xsi:type="dcterms:W3CDTF">2025-12-18T14:53:00Z</dcterms:modified>
  <cp:category/>
</cp:coreProperties>
</file>